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98CF3" w14:textId="77777777" w:rsidR="00B04804" w:rsidRPr="001334F0" w:rsidRDefault="00CA581D" w:rsidP="006E56BB">
      <w:pPr>
        <w:pStyle w:val="Title"/>
        <w:rPr>
          <w:rFonts w:ascii="Times New Roman" w:hAnsi="Times New Roman" w:cs="Times New Roman"/>
        </w:rPr>
      </w:pPr>
      <w:r w:rsidRPr="001334F0">
        <w:rPr>
          <w:rFonts w:ascii="Times New Roman" w:hAnsi="Times New Roman" w:cs="Times New Roman"/>
        </w:rPr>
        <w:t xml:space="preserve">ECE422: </w:t>
      </w:r>
      <w:r w:rsidR="001C5391" w:rsidRPr="001334F0">
        <w:rPr>
          <w:rFonts w:ascii="Times New Roman" w:hAnsi="Times New Roman" w:cs="Times New Roman"/>
        </w:rPr>
        <w:t>FINAL</w:t>
      </w:r>
      <w:r w:rsidRPr="001334F0">
        <w:rPr>
          <w:rFonts w:ascii="Times New Roman" w:hAnsi="Times New Roman" w:cs="Times New Roman"/>
        </w:rPr>
        <w:t xml:space="preserve"> PROJECT REPORT</w:t>
      </w:r>
    </w:p>
    <w:p w14:paraId="13E5792E" w14:textId="77777777" w:rsidR="00AE77B1" w:rsidRPr="001334F0" w:rsidRDefault="00CA581D" w:rsidP="00AE77B1">
      <w:pPr>
        <w:pStyle w:val="Title"/>
        <w:rPr>
          <w:rFonts w:ascii="Times New Roman" w:hAnsi="Times New Roman" w:cs="Times New Roman"/>
        </w:rPr>
      </w:pPr>
      <w:r w:rsidRPr="001334F0">
        <w:rPr>
          <w:rFonts w:ascii="Times New Roman" w:hAnsi="Times New Roman" w:cs="Times New Roman"/>
        </w:rPr>
        <w:t>[</w:t>
      </w:r>
      <w:r w:rsidR="00AE77B1" w:rsidRPr="001334F0">
        <w:rPr>
          <w:rFonts w:ascii="Times New Roman" w:hAnsi="Times New Roman" w:cs="Times New Roman"/>
        </w:rPr>
        <w:t>Digital Acquisition Board and App</w:t>
      </w:r>
    </w:p>
    <w:p w14:paraId="34798CF4" w14:textId="29FE3F37" w:rsidR="00EB7FF8" w:rsidRPr="001334F0" w:rsidRDefault="00AE77B1" w:rsidP="00AE77B1">
      <w:pPr>
        <w:pStyle w:val="Title"/>
        <w:rPr>
          <w:rFonts w:ascii="Times New Roman" w:hAnsi="Times New Roman" w:cs="Times New Roman"/>
        </w:rPr>
      </w:pPr>
      <w:r w:rsidRPr="001334F0">
        <w:rPr>
          <w:rFonts w:ascii="Times New Roman" w:hAnsi="Times New Roman" w:cs="Times New Roman"/>
          <w:lang w:eastAsia="zh-TW"/>
        </w:rPr>
        <w:t>With Free-RTOS</w:t>
      </w:r>
      <w:r w:rsidR="00CA581D" w:rsidRPr="001334F0">
        <w:rPr>
          <w:rFonts w:ascii="Times New Roman" w:hAnsi="Times New Roman" w:cs="Times New Roman"/>
        </w:rPr>
        <w:t>]</w:t>
      </w:r>
    </w:p>
    <w:p w14:paraId="34798CF5" w14:textId="77777777" w:rsidR="00EB7FF8" w:rsidRPr="001334F0" w:rsidRDefault="00EB7FF8" w:rsidP="006E56BB">
      <w:pPr>
        <w:rPr>
          <w:rFonts w:ascii="Times New Roman" w:hAnsi="Times New Roman" w:cs="Times New Roman"/>
          <w:lang w:eastAsia="zh-TW"/>
        </w:rPr>
      </w:pPr>
    </w:p>
    <w:p w14:paraId="34798CF6" w14:textId="32492563" w:rsidR="00EB7FF8" w:rsidRPr="001334F0" w:rsidRDefault="00CA581D" w:rsidP="00791305">
      <w:pPr>
        <w:tabs>
          <w:tab w:val="left" w:pos="720"/>
          <w:tab w:val="left" w:pos="2880"/>
        </w:tabs>
        <w:rPr>
          <w:rFonts w:ascii="Times New Roman" w:hAnsi="Times New Roman" w:cs="Times New Roman"/>
          <w:sz w:val="28"/>
          <w:lang w:eastAsia="zh-TW"/>
        </w:rPr>
      </w:pPr>
      <w:r w:rsidRPr="001334F0">
        <w:rPr>
          <w:rFonts w:ascii="Times New Roman" w:hAnsi="Times New Roman" w:cs="Times New Roman"/>
          <w:sz w:val="28"/>
          <w:lang w:eastAsia="zh-TW"/>
        </w:rPr>
        <w:tab/>
      </w:r>
      <w:r w:rsidR="00EB7FF8" w:rsidRPr="001334F0">
        <w:rPr>
          <w:rFonts w:ascii="Times New Roman" w:hAnsi="Times New Roman" w:cs="Times New Roman"/>
          <w:sz w:val="28"/>
          <w:lang w:eastAsia="zh-TW"/>
        </w:rPr>
        <w:t>Student Name:</w:t>
      </w:r>
      <w:r w:rsidR="00EB7FF8" w:rsidRPr="001334F0">
        <w:rPr>
          <w:rFonts w:ascii="Times New Roman" w:hAnsi="Times New Roman" w:cs="Times New Roman"/>
          <w:sz w:val="28"/>
          <w:lang w:eastAsia="zh-TW"/>
        </w:rPr>
        <w:tab/>
        <w:t>[</w:t>
      </w:r>
      <w:r w:rsidR="00AE77B1" w:rsidRPr="001334F0">
        <w:rPr>
          <w:rFonts w:ascii="Times New Roman" w:hAnsi="Times New Roman" w:cs="Times New Roman"/>
          <w:sz w:val="28"/>
          <w:lang w:eastAsia="zh-TW"/>
        </w:rPr>
        <w:t>Swapnil Acharya</w:t>
      </w:r>
      <w:r w:rsidR="00EB7FF8" w:rsidRPr="001334F0">
        <w:rPr>
          <w:rFonts w:ascii="Times New Roman" w:hAnsi="Times New Roman" w:cs="Times New Roman"/>
          <w:sz w:val="28"/>
          <w:lang w:eastAsia="zh-TW"/>
        </w:rPr>
        <w:t>]</w:t>
      </w:r>
    </w:p>
    <w:p w14:paraId="34798CF7" w14:textId="457F5835" w:rsidR="00EB7FF8" w:rsidRPr="001334F0" w:rsidRDefault="00CA581D" w:rsidP="00791305">
      <w:pPr>
        <w:tabs>
          <w:tab w:val="left" w:pos="720"/>
          <w:tab w:val="left" w:pos="2880"/>
        </w:tabs>
        <w:rPr>
          <w:rFonts w:ascii="Times New Roman" w:hAnsi="Times New Roman" w:cs="Times New Roman"/>
          <w:sz w:val="28"/>
          <w:lang w:eastAsia="zh-TW"/>
        </w:rPr>
      </w:pPr>
      <w:r w:rsidRPr="001334F0">
        <w:rPr>
          <w:rFonts w:ascii="Times New Roman" w:hAnsi="Times New Roman" w:cs="Times New Roman"/>
          <w:sz w:val="28"/>
          <w:lang w:eastAsia="zh-TW"/>
        </w:rPr>
        <w:tab/>
      </w:r>
      <w:r w:rsidR="00AE77B1" w:rsidRPr="001334F0">
        <w:rPr>
          <w:rFonts w:ascii="Times New Roman" w:hAnsi="Times New Roman" w:cs="Times New Roman"/>
          <w:sz w:val="28"/>
          <w:lang w:eastAsia="zh-TW"/>
        </w:rPr>
        <w:t>Date:</w:t>
      </w:r>
      <w:r w:rsidR="00AE77B1" w:rsidRPr="001334F0">
        <w:rPr>
          <w:rFonts w:ascii="Times New Roman" w:hAnsi="Times New Roman" w:cs="Times New Roman"/>
          <w:sz w:val="28"/>
          <w:lang w:eastAsia="zh-TW"/>
        </w:rPr>
        <w:tab/>
        <w:t>[12/14/2018</w:t>
      </w:r>
      <w:r w:rsidR="00EB7FF8" w:rsidRPr="001334F0">
        <w:rPr>
          <w:rFonts w:ascii="Times New Roman" w:hAnsi="Times New Roman" w:cs="Times New Roman"/>
          <w:sz w:val="28"/>
          <w:lang w:eastAsia="zh-TW"/>
        </w:rPr>
        <w:t>]</w:t>
      </w:r>
    </w:p>
    <w:p w14:paraId="34798CF8" w14:textId="77777777" w:rsidR="00EB7FF8" w:rsidRPr="001334F0" w:rsidRDefault="00EB7FF8" w:rsidP="006E56BB">
      <w:pPr>
        <w:rPr>
          <w:rFonts w:ascii="Times New Roman" w:hAnsi="Times New Roman" w:cs="Times New Roman"/>
          <w:lang w:eastAsia="zh-TW"/>
        </w:rPr>
      </w:pPr>
    </w:p>
    <w:p w14:paraId="34798CF9" w14:textId="77777777" w:rsidR="00EB7FF8" w:rsidRPr="001334F0" w:rsidRDefault="00EB7FF8" w:rsidP="006E56BB">
      <w:pPr>
        <w:rPr>
          <w:rFonts w:ascii="Times New Roman" w:hAnsi="Times New Roman" w:cs="Times New Roman"/>
          <w:lang w:eastAsia="zh-TW"/>
        </w:rPr>
        <w:sectPr w:rsidR="00EB7FF8" w:rsidRPr="001334F0" w:rsidSect="008E20C9">
          <w:footerReference w:type="default" r:id="rId8"/>
          <w:pgSz w:w="12240" w:h="15840"/>
          <w:pgMar w:top="4590" w:right="1440" w:bottom="1440" w:left="1440" w:header="720" w:footer="198" w:gutter="0"/>
          <w:cols w:space="720"/>
          <w:titlePg/>
          <w:docGrid w:linePitch="360"/>
        </w:sectPr>
      </w:pPr>
    </w:p>
    <w:sdt>
      <w:sdtPr>
        <w:rPr>
          <w:rFonts w:ascii="Times New Roman" w:eastAsiaTheme="minorHAnsi" w:hAnsi="Times New Roman" w:cs="Times New Roman"/>
          <w:b w:val="0"/>
          <w:bCs w:val="0"/>
          <w:color w:val="auto"/>
          <w:sz w:val="22"/>
          <w:szCs w:val="22"/>
          <w:lang w:eastAsia="en-US"/>
        </w:rPr>
        <w:id w:val="1512114569"/>
        <w:docPartObj>
          <w:docPartGallery w:val="Table of Contents"/>
          <w:docPartUnique/>
        </w:docPartObj>
      </w:sdtPr>
      <w:sdtEndPr>
        <w:rPr>
          <w:noProof/>
          <w:color w:val="404040" w:themeColor="text1" w:themeTint="BF"/>
          <w:szCs w:val="20"/>
        </w:rPr>
      </w:sdtEndPr>
      <w:sdtContent>
        <w:p w14:paraId="34798CFA" w14:textId="77777777" w:rsidR="00F41C3E" w:rsidRPr="001334F0" w:rsidRDefault="00F41C3E" w:rsidP="006E56BB">
          <w:pPr>
            <w:pStyle w:val="TOCHeading"/>
            <w:rPr>
              <w:rFonts w:ascii="Times New Roman" w:hAnsi="Times New Roman" w:cs="Times New Roman"/>
            </w:rPr>
          </w:pPr>
          <w:r w:rsidRPr="001334F0">
            <w:rPr>
              <w:rFonts w:ascii="Times New Roman" w:hAnsi="Times New Roman" w:cs="Times New Roman"/>
            </w:rPr>
            <w:t>Contents</w:t>
          </w:r>
        </w:p>
        <w:p w14:paraId="5D7EBAFB" w14:textId="545BF9BB" w:rsidR="000A73E8" w:rsidRDefault="00CD4747">
          <w:pPr>
            <w:pStyle w:val="TOC1"/>
            <w:tabs>
              <w:tab w:val="right" w:leader="dot" w:pos="9350"/>
            </w:tabs>
            <w:rPr>
              <w:rFonts w:asciiTheme="minorHAnsi" w:eastAsiaTheme="minorEastAsia" w:hAnsiTheme="minorHAnsi"/>
              <w:noProof/>
              <w:color w:val="auto"/>
              <w:szCs w:val="22"/>
            </w:rPr>
          </w:pPr>
          <w:r w:rsidRPr="001334F0">
            <w:rPr>
              <w:rFonts w:ascii="Times New Roman" w:hAnsi="Times New Roman" w:cs="Times New Roman"/>
            </w:rPr>
            <w:fldChar w:fldCharType="begin"/>
          </w:r>
          <w:r w:rsidRPr="001334F0">
            <w:rPr>
              <w:rFonts w:ascii="Times New Roman" w:hAnsi="Times New Roman" w:cs="Times New Roman"/>
            </w:rPr>
            <w:instrText xml:space="preserve"> TOC \o "1-1" \h \z \u </w:instrText>
          </w:r>
          <w:r w:rsidRPr="001334F0">
            <w:rPr>
              <w:rFonts w:ascii="Times New Roman" w:hAnsi="Times New Roman" w:cs="Times New Roman"/>
            </w:rPr>
            <w:fldChar w:fldCharType="separate"/>
          </w:r>
          <w:hyperlink w:anchor="_Toc532814836" w:history="1">
            <w:r w:rsidR="000A73E8" w:rsidRPr="00952F02">
              <w:rPr>
                <w:rStyle w:val="Hyperlink"/>
                <w:rFonts w:ascii="Times New Roman" w:hAnsi="Times New Roman" w:cs="Times New Roman"/>
                <w:noProof/>
              </w:rPr>
              <w:t>Background</w:t>
            </w:r>
            <w:r w:rsidR="000A73E8">
              <w:rPr>
                <w:noProof/>
                <w:webHidden/>
              </w:rPr>
              <w:tab/>
            </w:r>
            <w:r w:rsidR="000A73E8">
              <w:rPr>
                <w:noProof/>
                <w:webHidden/>
              </w:rPr>
              <w:fldChar w:fldCharType="begin"/>
            </w:r>
            <w:r w:rsidR="000A73E8">
              <w:rPr>
                <w:noProof/>
                <w:webHidden/>
              </w:rPr>
              <w:instrText xml:space="preserve"> PAGEREF _Toc532814836 \h </w:instrText>
            </w:r>
            <w:r w:rsidR="000A73E8">
              <w:rPr>
                <w:noProof/>
                <w:webHidden/>
              </w:rPr>
            </w:r>
            <w:r w:rsidR="000A73E8">
              <w:rPr>
                <w:noProof/>
                <w:webHidden/>
              </w:rPr>
              <w:fldChar w:fldCharType="separate"/>
            </w:r>
            <w:r w:rsidR="000A73E8">
              <w:rPr>
                <w:noProof/>
                <w:webHidden/>
              </w:rPr>
              <w:t>1</w:t>
            </w:r>
            <w:r w:rsidR="000A73E8">
              <w:rPr>
                <w:noProof/>
                <w:webHidden/>
              </w:rPr>
              <w:fldChar w:fldCharType="end"/>
            </w:r>
          </w:hyperlink>
        </w:p>
        <w:p w14:paraId="61D8287E" w14:textId="1D270306" w:rsidR="000A73E8" w:rsidRDefault="000A73E8">
          <w:pPr>
            <w:pStyle w:val="TOC1"/>
            <w:tabs>
              <w:tab w:val="right" w:leader="dot" w:pos="9350"/>
            </w:tabs>
            <w:rPr>
              <w:rFonts w:asciiTheme="minorHAnsi" w:eastAsiaTheme="minorEastAsia" w:hAnsiTheme="minorHAnsi"/>
              <w:noProof/>
              <w:color w:val="auto"/>
              <w:szCs w:val="22"/>
            </w:rPr>
          </w:pPr>
          <w:hyperlink w:anchor="_Toc532814837" w:history="1">
            <w:r w:rsidRPr="00952F02">
              <w:rPr>
                <w:rStyle w:val="Hyperlink"/>
                <w:rFonts w:ascii="Times New Roman" w:hAnsi="Times New Roman" w:cs="Times New Roman"/>
                <w:noProof/>
              </w:rPr>
              <w:t>Goals and Objectives</w:t>
            </w:r>
            <w:r>
              <w:rPr>
                <w:noProof/>
                <w:webHidden/>
              </w:rPr>
              <w:tab/>
            </w:r>
            <w:r>
              <w:rPr>
                <w:noProof/>
                <w:webHidden/>
              </w:rPr>
              <w:fldChar w:fldCharType="begin"/>
            </w:r>
            <w:r>
              <w:rPr>
                <w:noProof/>
                <w:webHidden/>
              </w:rPr>
              <w:instrText xml:space="preserve"> PAGEREF _Toc532814837 \h </w:instrText>
            </w:r>
            <w:r>
              <w:rPr>
                <w:noProof/>
                <w:webHidden/>
              </w:rPr>
            </w:r>
            <w:r>
              <w:rPr>
                <w:noProof/>
                <w:webHidden/>
              </w:rPr>
              <w:fldChar w:fldCharType="separate"/>
            </w:r>
            <w:r>
              <w:rPr>
                <w:noProof/>
                <w:webHidden/>
              </w:rPr>
              <w:t>1</w:t>
            </w:r>
            <w:r>
              <w:rPr>
                <w:noProof/>
                <w:webHidden/>
              </w:rPr>
              <w:fldChar w:fldCharType="end"/>
            </w:r>
          </w:hyperlink>
        </w:p>
        <w:p w14:paraId="3C964689" w14:textId="70FD304D" w:rsidR="000A73E8" w:rsidRDefault="000A73E8">
          <w:pPr>
            <w:pStyle w:val="TOC1"/>
            <w:tabs>
              <w:tab w:val="right" w:leader="dot" w:pos="9350"/>
            </w:tabs>
            <w:rPr>
              <w:rFonts w:asciiTheme="minorHAnsi" w:eastAsiaTheme="minorEastAsia" w:hAnsiTheme="minorHAnsi"/>
              <w:noProof/>
              <w:color w:val="auto"/>
              <w:szCs w:val="22"/>
            </w:rPr>
          </w:pPr>
          <w:hyperlink w:anchor="_Toc532814838" w:history="1">
            <w:r w:rsidRPr="00952F02">
              <w:rPr>
                <w:rStyle w:val="Hyperlink"/>
                <w:rFonts w:ascii="Times New Roman" w:hAnsi="Times New Roman" w:cs="Times New Roman"/>
                <w:noProof/>
              </w:rPr>
              <w:t>System Requirements, design specifications</w:t>
            </w:r>
            <w:r>
              <w:rPr>
                <w:noProof/>
                <w:webHidden/>
              </w:rPr>
              <w:tab/>
            </w:r>
            <w:r>
              <w:rPr>
                <w:noProof/>
                <w:webHidden/>
              </w:rPr>
              <w:fldChar w:fldCharType="begin"/>
            </w:r>
            <w:r>
              <w:rPr>
                <w:noProof/>
                <w:webHidden/>
              </w:rPr>
              <w:instrText xml:space="preserve"> PAGEREF _Toc532814838 \h </w:instrText>
            </w:r>
            <w:r>
              <w:rPr>
                <w:noProof/>
                <w:webHidden/>
              </w:rPr>
            </w:r>
            <w:r>
              <w:rPr>
                <w:noProof/>
                <w:webHidden/>
              </w:rPr>
              <w:fldChar w:fldCharType="separate"/>
            </w:r>
            <w:r>
              <w:rPr>
                <w:noProof/>
                <w:webHidden/>
              </w:rPr>
              <w:t>1</w:t>
            </w:r>
            <w:r>
              <w:rPr>
                <w:noProof/>
                <w:webHidden/>
              </w:rPr>
              <w:fldChar w:fldCharType="end"/>
            </w:r>
          </w:hyperlink>
        </w:p>
        <w:p w14:paraId="6C1CCAA9" w14:textId="7CFD468D" w:rsidR="000A73E8" w:rsidRDefault="000A73E8">
          <w:pPr>
            <w:pStyle w:val="TOC1"/>
            <w:tabs>
              <w:tab w:val="right" w:leader="dot" w:pos="9350"/>
            </w:tabs>
            <w:rPr>
              <w:rFonts w:asciiTheme="minorHAnsi" w:eastAsiaTheme="minorEastAsia" w:hAnsiTheme="minorHAnsi"/>
              <w:noProof/>
              <w:color w:val="auto"/>
              <w:szCs w:val="22"/>
            </w:rPr>
          </w:pPr>
          <w:hyperlink w:anchor="_Toc532814839" w:history="1">
            <w:r w:rsidRPr="00952F02">
              <w:rPr>
                <w:rStyle w:val="Hyperlink"/>
                <w:rFonts w:ascii="Times New Roman" w:hAnsi="Times New Roman" w:cs="Times New Roman"/>
                <w:noProof/>
              </w:rPr>
              <w:t>Design and Implementation</w:t>
            </w:r>
            <w:r>
              <w:rPr>
                <w:noProof/>
                <w:webHidden/>
              </w:rPr>
              <w:tab/>
            </w:r>
            <w:r>
              <w:rPr>
                <w:noProof/>
                <w:webHidden/>
              </w:rPr>
              <w:fldChar w:fldCharType="begin"/>
            </w:r>
            <w:r>
              <w:rPr>
                <w:noProof/>
                <w:webHidden/>
              </w:rPr>
              <w:instrText xml:space="preserve"> PAGEREF _Toc532814839 \h </w:instrText>
            </w:r>
            <w:r>
              <w:rPr>
                <w:noProof/>
                <w:webHidden/>
              </w:rPr>
            </w:r>
            <w:r>
              <w:rPr>
                <w:noProof/>
                <w:webHidden/>
              </w:rPr>
              <w:fldChar w:fldCharType="separate"/>
            </w:r>
            <w:r>
              <w:rPr>
                <w:noProof/>
                <w:webHidden/>
              </w:rPr>
              <w:t>3</w:t>
            </w:r>
            <w:r>
              <w:rPr>
                <w:noProof/>
                <w:webHidden/>
              </w:rPr>
              <w:fldChar w:fldCharType="end"/>
            </w:r>
          </w:hyperlink>
        </w:p>
        <w:p w14:paraId="2797ADE2" w14:textId="7A54CEC8" w:rsidR="000A73E8" w:rsidRDefault="000A73E8">
          <w:pPr>
            <w:pStyle w:val="TOC1"/>
            <w:tabs>
              <w:tab w:val="right" w:leader="dot" w:pos="9350"/>
            </w:tabs>
            <w:rPr>
              <w:rFonts w:asciiTheme="minorHAnsi" w:eastAsiaTheme="minorEastAsia" w:hAnsiTheme="minorHAnsi"/>
              <w:noProof/>
              <w:color w:val="auto"/>
              <w:szCs w:val="22"/>
            </w:rPr>
          </w:pPr>
          <w:hyperlink w:anchor="_Toc532814840" w:history="1">
            <w:r w:rsidRPr="00952F02">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_Toc532814840 \h </w:instrText>
            </w:r>
            <w:r>
              <w:rPr>
                <w:noProof/>
                <w:webHidden/>
              </w:rPr>
            </w:r>
            <w:r>
              <w:rPr>
                <w:noProof/>
                <w:webHidden/>
              </w:rPr>
              <w:fldChar w:fldCharType="separate"/>
            </w:r>
            <w:r>
              <w:rPr>
                <w:noProof/>
                <w:webHidden/>
              </w:rPr>
              <w:t>10</w:t>
            </w:r>
            <w:r>
              <w:rPr>
                <w:noProof/>
                <w:webHidden/>
              </w:rPr>
              <w:fldChar w:fldCharType="end"/>
            </w:r>
          </w:hyperlink>
        </w:p>
        <w:p w14:paraId="00F66D94" w14:textId="054628AA" w:rsidR="000A73E8" w:rsidRDefault="000A73E8">
          <w:pPr>
            <w:pStyle w:val="TOC1"/>
            <w:tabs>
              <w:tab w:val="right" w:leader="dot" w:pos="9350"/>
            </w:tabs>
            <w:rPr>
              <w:rFonts w:asciiTheme="minorHAnsi" w:eastAsiaTheme="minorEastAsia" w:hAnsiTheme="minorHAnsi"/>
              <w:noProof/>
              <w:color w:val="auto"/>
              <w:szCs w:val="22"/>
            </w:rPr>
          </w:pPr>
          <w:hyperlink w:anchor="_Toc532814841" w:history="1">
            <w:r w:rsidRPr="00952F02">
              <w:rPr>
                <w:rStyle w:val="Hyperlink"/>
                <w:rFonts w:ascii="Times New Roman" w:hAnsi="Times New Roman" w:cs="Times New Roman"/>
                <w:noProof/>
              </w:rPr>
              <w:t>Development Journal</w:t>
            </w:r>
            <w:r>
              <w:rPr>
                <w:noProof/>
                <w:webHidden/>
              </w:rPr>
              <w:tab/>
            </w:r>
            <w:r>
              <w:rPr>
                <w:noProof/>
                <w:webHidden/>
              </w:rPr>
              <w:fldChar w:fldCharType="begin"/>
            </w:r>
            <w:r>
              <w:rPr>
                <w:noProof/>
                <w:webHidden/>
              </w:rPr>
              <w:instrText xml:space="preserve"> PAGEREF _Toc532814841 \h </w:instrText>
            </w:r>
            <w:r>
              <w:rPr>
                <w:noProof/>
                <w:webHidden/>
              </w:rPr>
            </w:r>
            <w:r>
              <w:rPr>
                <w:noProof/>
                <w:webHidden/>
              </w:rPr>
              <w:fldChar w:fldCharType="separate"/>
            </w:r>
            <w:r>
              <w:rPr>
                <w:noProof/>
                <w:webHidden/>
              </w:rPr>
              <w:t>18</w:t>
            </w:r>
            <w:r>
              <w:rPr>
                <w:noProof/>
                <w:webHidden/>
              </w:rPr>
              <w:fldChar w:fldCharType="end"/>
            </w:r>
          </w:hyperlink>
        </w:p>
        <w:p w14:paraId="08D67C45" w14:textId="18D26C7C" w:rsidR="000A73E8" w:rsidRDefault="000A73E8">
          <w:pPr>
            <w:pStyle w:val="TOC1"/>
            <w:tabs>
              <w:tab w:val="right" w:leader="dot" w:pos="9350"/>
            </w:tabs>
            <w:rPr>
              <w:rFonts w:asciiTheme="minorHAnsi" w:eastAsiaTheme="minorEastAsia" w:hAnsiTheme="minorHAnsi"/>
              <w:noProof/>
              <w:color w:val="auto"/>
              <w:szCs w:val="22"/>
            </w:rPr>
          </w:pPr>
          <w:hyperlink w:anchor="_Toc532814842" w:history="1">
            <w:r w:rsidRPr="00952F02">
              <w:rPr>
                <w:rStyle w:val="Hyperlink"/>
                <w:rFonts w:ascii="Times New Roman" w:hAnsi="Times New Roman" w:cs="Times New Roman"/>
                <w:noProof/>
              </w:rPr>
              <w:t>Analysis and Discussion</w:t>
            </w:r>
            <w:r>
              <w:rPr>
                <w:noProof/>
                <w:webHidden/>
              </w:rPr>
              <w:tab/>
            </w:r>
            <w:r>
              <w:rPr>
                <w:noProof/>
                <w:webHidden/>
              </w:rPr>
              <w:fldChar w:fldCharType="begin"/>
            </w:r>
            <w:r>
              <w:rPr>
                <w:noProof/>
                <w:webHidden/>
              </w:rPr>
              <w:instrText xml:space="preserve"> PAGEREF _Toc532814842 \h </w:instrText>
            </w:r>
            <w:r>
              <w:rPr>
                <w:noProof/>
                <w:webHidden/>
              </w:rPr>
            </w:r>
            <w:r>
              <w:rPr>
                <w:noProof/>
                <w:webHidden/>
              </w:rPr>
              <w:fldChar w:fldCharType="separate"/>
            </w:r>
            <w:r>
              <w:rPr>
                <w:noProof/>
                <w:webHidden/>
              </w:rPr>
              <w:t>23</w:t>
            </w:r>
            <w:r>
              <w:rPr>
                <w:noProof/>
                <w:webHidden/>
              </w:rPr>
              <w:fldChar w:fldCharType="end"/>
            </w:r>
          </w:hyperlink>
        </w:p>
        <w:p w14:paraId="276A0AB5" w14:textId="0E1A363E" w:rsidR="000A73E8" w:rsidRDefault="000A73E8">
          <w:pPr>
            <w:pStyle w:val="TOC1"/>
            <w:tabs>
              <w:tab w:val="right" w:leader="dot" w:pos="9350"/>
            </w:tabs>
            <w:rPr>
              <w:rFonts w:asciiTheme="minorHAnsi" w:eastAsiaTheme="minorEastAsia" w:hAnsiTheme="minorHAnsi"/>
              <w:noProof/>
              <w:color w:val="auto"/>
              <w:szCs w:val="22"/>
            </w:rPr>
          </w:pPr>
          <w:hyperlink w:anchor="_Toc532814843" w:history="1">
            <w:r w:rsidRPr="00952F0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_Toc532814843 \h </w:instrText>
            </w:r>
            <w:r>
              <w:rPr>
                <w:noProof/>
                <w:webHidden/>
              </w:rPr>
            </w:r>
            <w:r>
              <w:rPr>
                <w:noProof/>
                <w:webHidden/>
              </w:rPr>
              <w:fldChar w:fldCharType="separate"/>
            </w:r>
            <w:r>
              <w:rPr>
                <w:noProof/>
                <w:webHidden/>
              </w:rPr>
              <w:t>23</w:t>
            </w:r>
            <w:r>
              <w:rPr>
                <w:noProof/>
                <w:webHidden/>
              </w:rPr>
              <w:fldChar w:fldCharType="end"/>
            </w:r>
          </w:hyperlink>
        </w:p>
        <w:p w14:paraId="2A29841B" w14:textId="08DF7238" w:rsidR="000A73E8" w:rsidRDefault="000A73E8">
          <w:pPr>
            <w:pStyle w:val="TOC1"/>
            <w:tabs>
              <w:tab w:val="right" w:leader="dot" w:pos="9350"/>
            </w:tabs>
            <w:rPr>
              <w:rFonts w:asciiTheme="minorHAnsi" w:eastAsiaTheme="minorEastAsia" w:hAnsiTheme="minorHAnsi"/>
              <w:noProof/>
              <w:color w:val="auto"/>
              <w:szCs w:val="22"/>
            </w:rPr>
          </w:pPr>
          <w:hyperlink w:anchor="_Toc532814844" w:history="1">
            <w:r w:rsidRPr="00952F02">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_Toc532814844 \h </w:instrText>
            </w:r>
            <w:r>
              <w:rPr>
                <w:noProof/>
                <w:webHidden/>
              </w:rPr>
            </w:r>
            <w:r>
              <w:rPr>
                <w:noProof/>
                <w:webHidden/>
              </w:rPr>
              <w:fldChar w:fldCharType="separate"/>
            </w:r>
            <w:r>
              <w:rPr>
                <w:noProof/>
                <w:webHidden/>
              </w:rPr>
              <w:t>24</w:t>
            </w:r>
            <w:r>
              <w:rPr>
                <w:noProof/>
                <w:webHidden/>
              </w:rPr>
              <w:fldChar w:fldCharType="end"/>
            </w:r>
          </w:hyperlink>
        </w:p>
        <w:p w14:paraId="15BDC070" w14:textId="1E2157ED" w:rsidR="000A73E8" w:rsidRDefault="000A73E8">
          <w:pPr>
            <w:pStyle w:val="TOC1"/>
            <w:tabs>
              <w:tab w:val="right" w:leader="dot" w:pos="9350"/>
            </w:tabs>
            <w:rPr>
              <w:rFonts w:asciiTheme="minorHAnsi" w:eastAsiaTheme="minorEastAsia" w:hAnsiTheme="minorHAnsi"/>
              <w:noProof/>
              <w:color w:val="auto"/>
              <w:szCs w:val="22"/>
            </w:rPr>
          </w:pPr>
          <w:hyperlink w:anchor="_Toc532814845" w:history="1">
            <w:r w:rsidRPr="00952F02">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_Toc532814845 \h </w:instrText>
            </w:r>
            <w:r>
              <w:rPr>
                <w:noProof/>
                <w:webHidden/>
              </w:rPr>
            </w:r>
            <w:r>
              <w:rPr>
                <w:noProof/>
                <w:webHidden/>
              </w:rPr>
              <w:fldChar w:fldCharType="separate"/>
            </w:r>
            <w:r>
              <w:rPr>
                <w:noProof/>
                <w:webHidden/>
              </w:rPr>
              <w:t>24</w:t>
            </w:r>
            <w:r>
              <w:rPr>
                <w:noProof/>
                <w:webHidden/>
              </w:rPr>
              <w:fldChar w:fldCharType="end"/>
            </w:r>
          </w:hyperlink>
        </w:p>
        <w:p w14:paraId="34798D05" w14:textId="797D7858" w:rsidR="00F41C3E" w:rsidRPr="001334F0" w:rsidRDefault="00CD4747" w:rsidP="006E56BB">
          <w:pPr>
            <w:rPr>
              <w:rFonts w:ascii="Times New Roman" w:hAnsi="Times New Roman" w:cs="Times New Roman"/>
            </w:rPr>
          </w:pPr>
          <w:r w:rsidRPr="001334F0">
            <w:rPr>
              <w:rFonts w:ascii="Times New Roman" w:hAnsi="Times New Roman" w:cs="Times New Roman"/>
            </w:rPr>
            <w:fldChar w:fldCharType="end"/>
          </w:r>
        </w:p>
      </w:sdtContent>
    </w:sdt>
    <w:p w14:paraId="34798D06" w14:textId="77777777" w:rsidR="008E20C9" w:rsidRPr="001334F0" w:rsidRDefault="008E20C9" w:rsidP="006E56BB">
      <w:pPr>
        <w:rPr>
          <w:rFonts w:ascii="Times New Roman" w:hAnsi="Times New Roman" w:cs="Times New Roman"/>
          <w:lang w:eastAsia="zh-TW"/>
        </w:rPr>
        <w:sectPr w:rsidR="008E20C9" w:rsidRPr="001334F0" w:rsidSect="00051525">
          <w:footerReference w:type="default" r:id="rId9"/>
          <w:pgSz w:w="12240" w:h="15840"/>
          <w:pgMar w:top="1440" w:right="1440" w:bottom="1440" w:left="1440" w:header="720" w:footer="198" w:gutter="0"/>
          <w:cols w:space="720"/>
          <w:docGrid w:linePitch="360"/>
        </w:sectPr>
      </w:pPr>
    </w:p>
    <w:p w14:paraId="34798D07" w14:textId="77777777" w:rsidR="00EB7FF8" w:rsidRPr="001334F0" w:rsidRDefault="005C0DEE" w:rsidP="006E56BB">
      <w:pPr>
        <w:pStyle w:val="Heading1"/>
        <w:rPr>
          <w:rFonts w:ascii="Times New Roman" w:hAnsi="Times New Roman" w:cs="Times New Roman"/>
        </w:rPr>
      </w:pPr>
      <w:bookmarkStart w:id="0" w:name="_Toc532814836"/>
      <w:r w:rsidRPr="001334F0">
        <w:rPr>
          <w:rFonts w:ascii="Times New Roman" w:hAnsi="Times New Roman" w:cs="Times New Roman"/>
        </w:rPr>
        <w:lastRenderedPageBreak/>
        <w:t>Background</w:t>
      </w:r>
      <w:bookmarkEnd w:id="0"/>
    </w:p>
    <w:p w14:paraId="34D49ED5" w14:textId="5BDE1CC1" w:rsidR="00AE77B1" w:rsidRPr="001334F0" w:rsidRDefault="00AE77B1" w:rsidP="00AE77B1">
      <w:pPr>
        <w:ind w:firstLine="720"/>
        <w:rPr>
          <w:rFonts w:ascii="Times New Roman" w:hAnsi="Times New Roman" w:cs="Times New Roman"/>
        </w:rPr>
      </w:pPr>
      <w:r w:rsidRPr="001334F0">
        <w:rPr>
          <w:rFonts w:ascii="Times New Roman" w:hAnsi="Times New Roman" w:cs="Times New Roman"/>
          <w:lang w:eastAsia="zh-TW"/>
        </w:rPr>
        <w:t>Microcontroller nowadays are now foundation of majority of digital systems available today. However, a system is not complete without a Graphical user interface that allows users to communicate with and display the results of the microcontroller. So, this project will help understand how microcontroller is programmed and used with a graphical user interface and used in Industry.</w:t>
      </w:r>
    </w:p>
    <w:p w14:paraId="34798D09" w14:textId="77777777" w:rsidR="005C0DEE" w:rsidRPr="001334F0" w:rsidRDefault="00337102" w:rsidP="006E56BB">
      <w:pPr>
        <w:pStyle w:val="Heading1"/>
        <w:rPr>
          <w:rFonts w:ascii="Times New Roman" w:hAnsi="Times New Roman" w:cs="Times New Roman"/>
        </w:rPr>
      </w:pPr>
      <w:bookmarkStart w:id="1" w:name="_Toc532814837"/>
      <w:r w:rsidRPr="001334F0">
        <w:rPr>
          <w:rFonts w:ascii="Times New Roman" w:hAnsi="Times New Roman" w:cs="Times New Roman"/>
        </w:rPr>
        <w:t>Goals and Objectives</w:t>
      </w:r>
      <w:bookmarkEnd w:id="1"/>
    </w:p>
    <w:p w14:paraId="6684BCE2" w14:textId="315E75E4" w:rsidR="00FE6C74" w:rsidRPr="001334F0" w:rsidRDefault="00D0352A" w:rsidP="006E56BB">
      <w:pPr>
        <w:pStyle w:val="body"/>
        <w:rPr>
          <w:rFonts w:ascii="Times New Roman" w:hAnsi="Times New Roman" w:cs="Times New Roman"/>
          <w:lang w:eastAsia="zh-TW"/>
        </w:rPr>
      </w:pPr>
      <w:r w:rsidRPr="001334F0">
        <w:rPr>
          <w:rFonts w:ascii="Times New Roman" w:hAnsi="Times New Roman" w:cs="Times New Roman"/>
          <w:lang w:eastAsia="zh-TW"/>
        </w:rPr>
        <w:tab/>
        <w:t xml:space="preserve">The purpose of this </w:t>
      </w:r>
      <w:r w:rsidR="00A63FB3" w:rsidRPr="001334F0">
        <w:rPr>
          <w:rFonts w:ascii="Times New Roman" w:hAnsi="Times New Roman" w:cs="Times New Roman"/>
          <w:lang w:eastAsia="zh-TW"/>
        </w:rPr>
        <w:t>project is</w:t>
      </w:r>
      <w:r w:rsidR="004515D6" w:rsidRPr="001334F0">
        <w:rPr>
          <w:rFonts w:ascii="Times New Roman" w:hAnsi="Times New Roman" w:cs="Times New Roman"/>
          <w:lang w:eastAsia="zh-TW"/>
        </w:rPr>
        <w:t xml:space="preserve"> to Create a C# graphical User Interface (GUI) that </w:t>
      </w:r>
      <w:r w:rsidR="00152201" w:rsidRPr="001334F0">
        <w:rPr>
          <w:rFonts w:ascii="Times New Roman" w:hAnsi="Times New Roman" w:cs="Times New Roman"/>
          <w:lang w:eastAsia="zh-TW"/>
        </w:rPr>
        <w:t>can interface with a Microcontroller (MCU</w:t>
      </w:r>
      <w:r w:rsidR="00F612B8" w:rsidRPr="001334F0">
        <w:rPr>
          <w:rFonts w:ascii="Times New Roman" w:hAnsi="Times New Roman" w:cs="Times New Roman"/>
          <w:lang w:eastAsia="zh-TW"/>
        </w:rPr>
        <w:t>).</w:t>
      </w:r>
      <w:r w:rsidR="00152201" w:rsidRPr="001334F0">
        <w:rPr>
          <w:rFonts w:ascii="Times New Roman" w:hAnsi="Times New Roman" w:cs="Times New Roman"/>
          <w:lang w:eastAsia="zh-TW"/>
        </w:rPr>
        <w:t xml:space="preserve"> The</w:t>
      </w:r>
      <w:r w:rsidR="00F612B8" w:rsidRPr="001334F0">
        <w:rPr>
          <w:rFonts w:ascii="Times New Roman" w:hAnsi="Times New Roman" w:cs="Times New Roman"/>
          <w:lang w:eastAsia="zh-TW"/>
        </w:rPr>
        <w:t xml:space="preserve"> microcontroller should be able to perform various task such as Analog to Digital Conversion, Pulse Width Modulation, read status of a Digital Input, drive a pin high for certain amount of time and Led Control. The commands to MCU to perform these tasks will be sent from GUI. A serial communication device will allow GUI to interface with MCU.</w:t>
      </w:r>
    </w:p>
    <w:p w14:paraId="621576EA" w14:textId="71F1AE3D" w:rsidR="00766CD1" w:rsidRPr="001334F0" w:rsidRDefault="008E20C9" w:rsidP="00766CD1">
      <w:pPr>
        <w:pStyle w:val="Heading1"/>
        <w:rPr>
          <w:rFonts w:ascii="Times New Roman" w:hAnsi="Times New Roman" w:cs="Times New Roman"/>
        </w:rPr>
      </w:pPr>
      <w:bookmarkStart w:id="2" w:name="_Toc532814838"/>
      <w:r w:rsidRPr="001334F0">
        <w:rPr>
          <w:rFonts w:ascii="Times New Roman" w:hAnsi="Times New Roman" w:cs="Times New Roman"/>
        </w:rPr>
        <w:t>System Requirements</w:t>
      </w:r>
      <w:r w:rsidR="00E46EBD" w:rsidRPr="001334F0">
        <w:rPr>
          <w:rFonts w:ascii="Times New Roman" w:hAnsi="Times New Roman" w:cs="Times New Roman"/>
        </w:rPr>
        <w:t>, design specifications</w:t>
      </w:r>
      <w:bookmarkEnd w:id="2"/>
    </w:p>
    <w:p w14:paraId="5FB6520C" w14:textId="77777777" w:rsidR="00C52A26" w:rsidRPr="001334F0" w:rsidRDefault="00C52A26" w:rsidP="00C52A26">
      <w:pPr>
        <w:rPr>
          <w:rFonts w:ascii="Times New Roman" w:hAnsi="Times New Roman" w:cs="Times New Roman"/>
          <w:lang w:eastAsia="zh-TW"/>
        </w:rPr>
      </w:pPr>
    </w:p>
    <w:p w14:paraId="1AE0BD44" w14:textId="79669ADE" w:rsidR="00163C5B" w:rsidRPr="001334F0" w:rsidRDefault="00163C5B" w:rsidP="00163C5B">
      <w:pPr>
        <w:rPr>
          <w:rFonts w:ascii="Times New Roman" w:hAnsi="Times New Roman" w:cs="Times New Roman"/>
          <w:b/>
          <w:color w:val="auto"/>
          <w:sz w:val="28"/>
          <w:szCs w:val="24"/>
          <w:lang w:eastAsia="zh-TW"/>
        </w:rPr>
      </w:pPr>
      <w:r w:rsidRPr="001334F0">
        <w:rPr>
          <w:rFonts w:ascii="Times New Roman" w:hAnsi="Times New Roman" w:cs="Times New Roman"/>
          <w:b/>
          <w:sz w:val="28"/>
          <w:szCs w:val="24"/>
          <w:lang w:eastAsia="zh-TW"/>
        </w:rPr>
        <w:t>System Requirements</w:t>
      </w:r>
    </w:p>
    <w:p w14:paraId="0661B187" w14:textId="000FC45B"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The developer shall establish and document protocols for communication between Microcontroller (MCU) and Graphical User Interface (GUI).</w:t>
      </w:r>
    </w:p>
    <w:p w14:paraId="5B9F61BB" w14:textId="1E8D33AE"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develop </w:t>
      </w:r>
      <w:r w:rsidR="00CC112E" w:rsidRPr="001334F0">
        <w:rPr>
          <w:rFonts w:ascii="Times New Roman" w:hAnsi="Times New Roman" w:cs="Times New Roman"/>
          <w:color w:val="auto"/>
          <w:szCs w:val="24"/>
        </w:rPr>
        <w:t>encoders and parsers</w:t>
      </w:r>
      <w:r w:rsidRPr="001334F0">
        <w:rPr>
          <w:rFonts w:ascii="Times New Roman" w:hAnsi="Times New Roman" w:cs="Times New Roman"/>
          <w:color w:val="auto"/>
          <w:szCs w:val="24"/>
        </w:rPr>
        <w:t xml:space="preserve"> </w:t>
      </w:r>
      <w:r w:rsidR="00CC112E" w:rsidRPr="001334F0">
        <w:rPr>
          <w:rFonts w:ascii="Times New Roman" w:hAnsi="Times New Roman" w:cs="Times New Roman"/>
          <w:color w:val="auto"/>
          <w:szCs w:val="24"/>
        </w:rPr>
        <w:t>to</w:t>
      </w:r>
      <w:r w:rsidRPr="001334F0">
        <w:rPr>
          <w:rFonts w:ascii="Times New Roman" w:hAnsi="Times New Roman" w:cs="Times New Roman"/>
          <w:color w:val="auto"/>
          <w:szCs w:val="24"/>
        </w:rPr>
        <w:t xml:space="preserve"> facilitate smooth </w:t>
      </w:r>
      <w:r w:rsidR="00CC112E" w:rsidRPr="001334F0">
        <w:rPr>
          <w:rFonts w:ascii="Times New Roman" w:hAnsi="Times New Roman" w:cs="Times New Roman"/>
          <w:color w:val="auto"/>
          <w:szCs w:val="24"/>
        </w:rPr>
        <w:t>processing of communication protocols</w:t>
      </w:r>
      <w:r w:rsidRPr="001334F0">
        <w:rPr>
          <w:rFonts w:ascii="Times New Roman" w:hAnsi="Times New Roman" w:cs="Times New Roman"/>
          <w:color w:val="auto"/>
          <w:szCs w:val="24"/>
        </w:rPr>
        <w:t>.</w:t>
      </w:r>
    </w:p>
    <w:p w14:paraId="063F0E30" w14:textId="1E3A5F2D" w:rsidR="00C52A26" w:rsidRPr="001334F0" w:rsidRDefault="00766CD1"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The developer shall write a driver for MCU which is able to drive a LED high or low.</w:t>
      </w:r>
    </w:p>
    <w:p w14:paraId="4D55E674" w14:textId="5363C059"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w:t>
      </w:r>
      <w:r w:rsidR="00CC112E" w:rsidRPr="001334F0">
        <w:rPr>
          <w:rFonts w:ascii="Times New Roman" w:hAnsi="Times New Roman" w:cs="Times New Roman"/>
          <w:color w:val="auto"/>
          <w:szCs w:val="24"/>
        </w:rPr>
        <w:t>write driver for MCU which is able to produce a periodic waveform of 50% duty cycle, pulse width shall be provided by user.</w:t>
      </w:r>
    </w:p>
    <w:p w14:paraId="302C687A" w14:textId="0AB35AD2"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w:t>
      </w:r>
      <w:r w:rsidR="00CC112E" w:rsidRPr="001334F0">
        <w:rPr>
          <w:rFonts w:ascii="Times New Roman" w:hAnsi="Times New Roman" w:cs="Times New Roman"/>
          <w:color w:val="auto"/>
          <w:szCs w:val="24"/>
        </w:rPr>
        <w:t xml:space="preserve">write </w:t>
      </w:r>
      <w:r w:rsidR="009A626B" w:rsidRPr="001334F0">
        <w:rPr>
          <w:rFonts w:ascii="Times New Roman" w:hAnsi="Times New Roman" w:cs="Times New Roman"/>
          <w:color w:val="auto"/>
          <w:szCs w:val="24"/>
        </w:rPr>
        <w:t xml:space="preserve">a </w:t>
      </w:r>
      <w:r w:rsidR="00CC112E" w:rsidRPr="001334F0">
        <w:rPr>
          <w:rFonts w:ascii="Times New Roman" w:hAnsi="Times New Roman" w:cs="Times New Roman"/>
          <w:color w:val="auto"/>
          <w:szCs w:val="24"/>
        </w:rPr>
        <w:t>driver f</w:t>
      </w:r>
      <w:r w:rsidR="009A626B" w:rsidRPr="001334F0">
        <w:rPr>
          <w:rFonts w:ascii="Times New Roman" w:hAnsi="Times New Roman" w:cs="Times New Roman"/>
          <w:color w:val="auto"/>
          <w:szCs w:val="24"/>
        </w:rPr>
        <w:t>or MCU which is able to drive an output pin high, where user inputs duration (in number of seconds). The timing shall start when user enables the output. When the output pin’s active duration equals or exceeds the duration, the output pin shall revert to default state (off state).</w:t>
      </w:r>
    </w:p>
    <w:p w14:paraId="456D9716" w14:textId="5641B8DD" w:rsidR="00C52A26" w:rsidRPr="001334F0" w:rsidRDefault="00303CA7"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w:t>
      </w:r>
      <w:r w:rsidR="00000177" w:rsidRPr="001334F0">
        <w:rPr>
          <w:rFonts w:ascii="Times New Roman" w:hAnsi="Times New Roman" w:cs="Times New Roman"/>
          <w:color w:val="auto"/>
          <w:szCs w:val="24"/>
        </w:rPr>
        <w:t>develop</w:t>
      </w:r>
      <w:r w:rsidRPr="001334F0">
        <w:rPr>
          <w:rFonts w:ascii="Times New Roman" w:hAnsi="Times New Roman" w:cs="Times New Roman"/>
          <w:color w:val="auto"/>
          <w:szCs w:val="24"/>
        </w:rPr>
        <w:t xml:space="preserve"> a driver which can report the remaining time of the timed output.</w:t>
      </w:r>
    </w:p>
    <w:p w14:paraId="6C02E68C" w14:textId="5E8A9436"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w:t>
      </w:r>
      <w:r w:rsidR="009A626B" w:rsidRPr="001334F0">
        <w:rPr>
          <w:rFonts w:ascii="Times New Roman" w:hAnsi="Times New Roman" w:cs="Times New Roman"/>
          <w:color w:val="auto"/>
          <w:szCs w:val="24"/>
        </w:rPr>
        <w:t xml:space="preserve">write a driver </w:t>
      </w:r>
      <w:r w:rsidR="00D61AD0" w:rsidRPr="001334F0">
        <w:rPr>
          <w:rFonts w:ascii="Times New Roman" w:hAnsi="Times New Roman" w:cs="Times New Roman"/>
          <w:color w:val="auto"/>
          <w:szCs w:val="24"/>
        </w:rPr>
        <w:t>for Analog</w:t>
      </w:r>
      <w:r w:rsidR="003F202C" w:rsidRPr="001334F0">
        <w:rPr>
          <w:rFonts w:ascii="Times New Roman" w:hAnsi="Times New Roman" w:cs="Times New Roman"/>
          <w:color w:val="auto"/>
          <w:szCs w:val="24"/>
        </w:rPr>
        <w:t xml:space="preserve"> to Digital </w:t>
      </w:r>
      <w:r w:rsidR="00D61AD0" w:rsidRPr="001334F0">
        <w:rPr>
          <w:rFonts w:ascii="Times New Roman" w:hAnsi="Times New Roman" w:cs="Times New Roman"/>
          <w:color w:val="auto"/>
          <w:szCs w:val="24"/>
        </w:rPr>
        <w:t>Converter Peripheral</w:t>
      </w:r>
      <w:r w:rsidR="00A35ABC" w:rsidRPr="001334F0">
        <w:rPr>
          <w:rFonts w:ascii="Times New Roman" w:hAnsi="Times New Roman" w:cs="Times New Roman"/>
          <w:color w:val="auto"/>
          <w:szCs w:val="24"/>
        </w:rPr>
        <w:t xml:space="preserve"> (ADC)</w:t>
      </w:r>
      <w:r w:rsidRPr="001334F0">
        <w:rPr>
          <w:rFonts w:ascii="Times New Roman" w:hAnsi="Times New Roman" w:cs="Times New Roman"/>
          <w:color w:val="auto"/>
          <w:szCs w:val="24"/>
        </w:rPr>
        <w:t>.</w:t>
      </w:r>
      <w:r w:rsidR="00F60AE3" w:rsidRPr="001334F0">
        <w:rPr>
          <w:rFonts w:ascii="Times New Roman" w:hAnsi="Times New Roman" w:cs="Times New Roman"/>
          <w:color w:val="auto"/>
          <w:szCs w:val="24"/>
        </w:rPr>
        <w:t xml:space="preserve"> The developer shall decide which sampling method is being used. The sampling methods can either be On-demand (sample when command is received) or Background (sample periodically in the background. Returns the most recent ADC value when command is received)</w:t>
      </w:r>
      <w:r w:rsidR="00141518" w:rsidRPr="001334F0">
        <w:rPr>
          <w:rFonts w:ascii="Times New Roman" w:hAnsi="Times New Roman" w:cs="Times New Roman"/>
          <w:color w:val="auto"/>
          <w:szCs w:val="24"/>
        </w:rPr>
        <w:t>.</w:t>
      </w:r>
    </w:p>
    <w:p w14:paraId="4EB23BF0" w14:textId="4B2FBDC0" w:rsidR="00C52A26" w:rsidRPr="001334F0" w:rsidRDefault="00F511F3" w:rsidP="00C52A26">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developer shall </w:t>
      </w:r>
      <w:r w:rsidR="00F60AE3" w:rsidRPr="001334F0">
        <w:rPr>
          <w:rFonts w:ascii="Times New Roman" w:hAnsi="Times New Roman" w:cs="Times New Roman"/>
          <w:color w:val="auto"/>
          <w:szCs w:val="24"/>
        </w:rPr>
        <w:t>write a driver for a Digital Input pin which will allow status of a digital input to be read.</w:t>
      </w:r>
    </w:p>
    <w:p w14:paraId="018F4FB6" w14:textId="77777777" w:rsidR="00C52A26" w:rsidRPr="001334F0" w:rsidRDefault="00C52A26" w:rsidP="00C52A26">
      <w:pPr>
        <w:rPr>
          <w:rFonts w:ascii="Times New Roman" w:hAnsi="Times New Roman" w:cs="Times New Roman"/>
          <w:lang w:eastAsia="zh-TW"/>
        </w:rPr>
      </w:pPr>
    </w:p>
    <w:p w14:paraId="0AD394E4" w14:textId="00348DE4" w:rsidR="00EB6D82" w:rsidRPr="001334F0" w:rsidRDefault="00F511F3" w:rsidP="00EB6D82">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lastRenderedPageBreak/>
        <w:t xml:space="preserve">The developer shall </w:t>
      </w:r>
      <w:r w:rsidR="00F60AE3" w:rsidRPr="001334F0">
        <w:rPr>
          <w:rFonts w:ascii="Times New Roman" w:hAnsi="Times New Roman" w:cs="Times New Roman"/>
          <w:color w:val="auto"/>
          <w:szCs w:val="24"/>
        </w:rPr>
        <w:t xml:space="preserve">design a C# GUI which will use the communication protocol established in 1 to send commands (request packets) and accept response packets from MCU and displays the results of those commands. </w:t>
      </w:r>
    </w:p>
    <w:p w14:paraId="5630C59A" w14:textId="474A5484" w:rsidR="00EB6D82" w:rsidRPr="001334F0" w:rsidRDefault="00EB6D82" w:rsidP="00EB6D82">
      <w:pPr>
        <w:pStyle w:val="Heading2"/>
        <w:numPr>
          <w:ilvl w:val="0"/>
          <w:numId w:val="29"/>
        </w:numPr>
        <w:rPr>
          <w:rFonts w:ascii="Times New Roman" w:hAnsi="Times New Roman" w:cs="Times New Roman"/>
          <w:color w:val="auto"/>
          <w:szCs w:val="24"/>
        </w:rPr>
      </w:pPr>
      <w:r w:rsidRPr="001334F0">
        <w:rPr>
          <w:rFonts w:ascii="Times New Roman" w:hAnsi="Times New Roman" w:cs="Times New Roman"/>
          <w:color w:val="auto"/>
          <w:szCs w:val="24"/>
        </w:rPr>
        <w:t xml:space="preserve">The MCU source code shall implement Free RTOS. </w:t>
      </w:r>
    </w:p>
    <w:p w14:paraId="4893B6AC" w14:textId="3989F1AB" w:rsidR="00C52A26" w:rsidRPr="001334F0" w:rsidRDefault="00C52A26" w:rsidP="006E56BB">
      <w:pPr>
        <w:pStyle w:val="body"/>
        <w:rPr>
          <w:rFonts w:ascii="Times New Roman" w:hAnsi="Times New Roman" w:cs="Times New Roman"/>
          <w:lang w:eastAsia="zh-TW"/>
        </w:rPr>
      </w:pPr>
    </w:p>
    <w:p w14:paraId="79786832" w14:textId="1089F4B1" w:rsidR="00163C5B" w:rsidRPr="001334F0" w:rsidRDefault="00163C5B" w:rsidP="006E56BB">
      <w:pPr>
        <w:pStyle w:val="body"/>
        <w:rPr>
          <w:rFonts w:ascii="Times New Roman" w:hAnsi="Times New Roman" w:cs="Times New Roman"/>
          <w:b/>
          <w:sz w:val="28"/>
          <w:lang w:eastAsia="zh-TW"/>
        </w:rPr>
      </w:pPr>
      <w:r w:rsidRPr="001334F0">
        <w:rPr>
          <w:rFonts w:ascii="Times New Roman" w:hAnsi="Times New Roman" w:cs="Times New Roman"/>
          <w:b/>
          <w:sz w:val="28"/>
          <w:lang w:eastAsia="zh-TW"/>
        </w:rPr>
        <w:t>Design Specification:</w:t>
      </w:r>
    </w:p>
    <w:p w14:paraId="47B018A6" w14:textId="35407B75" w:rsidR="00C52A26" w:rsidRPr="001334F0" w:rsidRDefault="00BA473A"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The communication protocol for both Microcontroller (MCU) and Graphical User Interface (GUI) was designed.</w:t>
      </w:r>
    </w:p>
    <w:p w14:paraId="421081A0" w14:textId="1BF12B52" w:rsidR="00C52A26" w:rsidRPr="001334F0" w:rsidRDefault="005D62DD"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An encoder function was designed</w:t>
      </w:r>
      <w:r w:rsidR="00485043" w:rsidRPr="001334F0">
        <w:rPr>
          <w:rFonts w:ascii="Times New Roman" w:hAnsi="Times New Roman" w:cs="Times New Roman"/>
          <w:color w:val="auto"/>
          <w:szCs w:val="24"/>
        </w:rPr>
        <w:t xml:space="preserve"> on both</w:t>
      </w:r>
      <w:r w:rsidRPr="001334F0">
        <w:rPr>
          <w:rFonts w:ascii="Times New Roman" w:hAnsi="Times New Roman" w:cs="Times New Roman"/>
          <w:color w:val="auto"/>
          <w:szCs w:val="24"/>
        </w:rPr>
        <w:t xml:space="preserve"> GUI</w:t>
      </w:r>
      <w:r w:rsidR="00485043" w:rsidRPr="001334F0">
        <w:rPr>
          <w:rFonts w:ascii="Times New Roman" w:hAnsi="Times New Roman" w:cs="Times New Roman"/>
          <w:color w:val="auto"/>
          <w:szCs w:val="24"/>
        </w:rPr>
        <w:t xml:space="preserve"> and MCU</w:t>
      </w:r>
      <w:r w:rsidRPr="001334F0">
        <w:rPr>
          <w:rFonts w:ascii="Times New Roman" w:hAnsi="Times New Roman" w:cs="Times New Roman"/>
          <w:color w:val="auto"/>
          <w:szCs w:val="24"/>
        </w:rPr>
        <w:t xml:space="preserve"> which would </w:t>
      </w:r>
      <w:r w:rsidR="00C037A6" w:rsidRPr="001334F0">
        <w:rPr>
          <w:rFonts w:ascii="Times New Roman" w:hAnsi="Times New Roman" w:cs="Times New Roman"/>
          <w:color w:val="auto"/>
          <w:szCs w:val="24"/>
        </w:rPr>
        <w:t>contain</w:t>
      </w:r>
      <w:r w:rsidR="00485043" w:rsidRPr="001334F0">
        <w:rPr>
          <w:rFonts w:ascii="Times New Roman" w:hAnsi="Times New Roman" w:cs="Times New Roman"/>
          <w:color w:val="auto"/>
          <w:szCs w:val="24"/>
        </w:rPr>
        <w:t xml:space="preserve"> operation</w:t>
      </w:r>
      <w:r w:rsidR="00934776" w:rsidRPr="001334F0">
        <w:rPr>
          <w:rFonts w:ascii="Times New Roman" w:hAnsi="Times New Roman" w:cs="Times New Roman"/>
          <w:color w:val="auto"/>
          <w:szCs w:val="24"/>
        </w:rPr>
        <w:t xml:space="preserve"> flag</w:t>
      </w:r>
      <w:r w:rsidR="00C037A6" w:rsidRPr="001334F0">
        <w:rPr>
          <w:rFonts w:ascii="Times New Roman" w:hAnsi="Times New Roman" w:cs="Times New Roman"/>
          <w:color w:val="auto"/>
          <w:szCs w:val="24"/>
        </w:rPr>
        <w:t>s</w:t>
      </w:r>
      <w:r w:rsidR="00934776" w:rsidRPr="001334F0">
        <w:rPr>
          <w:rFonts w:ascii="Times New Roman" w:hAnsi="Times New Roman" w:cs="Times New Roman"/>
          <w:color w:val="auto"/>
          <w:szCs w:val="24"/>
        </w:rPr>
        <w:t>, delimiter</w:t>
      </w:r>
      <w:r w:rsidR="00C037A6" w:rsidRPr="001334F0">
        <w:rPr>
          <w:rFonts w:ascii="Times New Roman" w:hAnsi="Times New Roman" w:cs="Times New Roman"/>
          <w:color w:val="auto"/>
          <w:szCs w:val="24"/>
        </w:rPr>
        <w:t>s</w:t>
      </w:r>
      <w:r w:rsidR="00934776" w:rsidRPr="001334F0">
        <w:rPr>
          <w:rFonts w:ascii="Times New Roman" w:hAnsi="Times New Roman" w:cs="Times New Roman"/>
          <w:color w:val="auto"/>
          <w:szCs w:val="24"/>
        </w:rPr>
        <w:t>,</w:t>
      </w:r>
      <w:r w:rsidR="00C037A6" w:rsidRPr="001334F0">
        <w:rPr>
          <w:rFonts w:ascii="Times New Roman" w:hAnsi="Times New Roman" w:cs="Times New Roman"/>
          <w:color w:val="auto"/>
          <w:szCs w:val="24"/>
        </w:rPr>
        <w:t xml:space="preserve"> and the</w:t>
      </w:r>
      <w:r w:rsidR="00934776" w:rsidRPr="001334F0">
        <w:rPr>
          <w:rFonts w:ascii="Times New Roman" w:hAnsi="Times New Roman" w:cs="Times New Roman"/>
          <w:color w:val="auto"/>
          <w:szCs w:val="24"/>
        </w:rPr>
        <w:t xml:space="preserve"> </w:t>
      </w:r>
      <w:r w:rsidR="00C037A6" w:rsidRPr="001334F0">
        <w:rPr>
          <w:rFonts w:ascii="Times New Roman" w:hAnsi="Times New Roman" w:cs="Times New Roman"/>
          <w:color w:val="auto"/>
          <w:szCs w:val="24"/>
        </w:rPr>
        <w:t>command</w:t>
      </w:r>
      <w:r w:rsidRPr="001334F0">
        <w:rPr>
          <w:rFonts w:ascii="Times New Roman" w:hAnsi="Times New Roman" w:cs="Times New Roman"/>
          <w:color w:val="auto"/>
          <w:szCs w:val="24"/>
        </w:rPr>
        <w:t xml:space="preserve"> from </w:t>
      </w:r>
      <w:r w:rsidR="00485043" w:rsidRPr="001334F0">
        <w:rPr>
          <w:rFonts w:ascii="Times New Roman" w:hAnsi="Times New Roman" w:cs="Times New Roman"/>
          <w:color w:val="auto"/>
          <w:szCs w:val="24"/>
        </w:rPr>
        <w:t>GUI/ response from MCU then turn this into a single data packet (a string made up of flags, delimiters and operation payloads).</w:t>
      </w:r>
    </w:p>
    <w:p w14:paraId="3C2524C2" w14:textId="7C967FC3" w:rsidR="00C52A26" w:rsidRPr="001334F0" w:rsidRDefault="00C037A6"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A parser was developed on both GUI and MCU side which would do operations based on data packets</w:t>
      </w:r>
      <w:r w:rsidR="009D181F" w:rsidRPr="001334F0">
        <w:rPr>
          <w:rFonts w:ascii="Times New Roman" w:hAnsi="Times New Roman" w:cs="Times New Roman"/>
          <w:color w:val="auto"/>
          <w:szCs w:val="24"/>
        </w:rPr>
        <w:t xml:space="preserve">, </w:t>
      </w:r>
      <w:r w:rsidR="00485043" w:rsidRPr="001334F0">
        <w:rPr>
          <w:rFonts w:ascii="Times New Roman" w:hAnsi="Times New Roman" w:cs="Times New Roman"/>
          <w:color w:val="auto"/>
          <w:szCs w:val="24"/>
        </w:rPr>
        <w:t>extract the payload between delimiters from data packet when necessary</w:t>
      </w:r>
      <w:r w:rsidR="009D181F" w:rsidRPr="001334F0">
        <w:rPr>
          <w:rFonts w:ascii="Times New Roman" w:hAnsi="Times New Roman" w:cs="Times New Roman"/>
          <w:color w:val="auto"/>
          <w:szCs w:val="24"/>
        </w:rPr>
        <w:t xml:space="preserve"> and send response packet back to GUI.</w:t>
      </w:r>
    </w:p>
    <w:p w14:paraId="1E6E5C14" w14:textId="7BB1F0DD" w:rsidR="00C52A26" w:rsidRPr="001334F0" w:rsidRDefault="00766CD1"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 xml:space="preserve">A LED control driver was written on MCU side which </w:t>
      </w:r>
      <w:r w:rsidR="00243C52" w:rsidRPr="001334F0">
        <w:rPr>
          <w:rFonts w:ascii="Times New Roman" w:hAnsi="Times New Roman" w:cs="Times New Roman"/>
          <w:color w:val="auto"/>
          <w:szCs w:val="24"/>
        </w:rPr>
        <w:t>can</w:t>
      </w:r>
      <w:r w:rsidRPr="001334F0">
        <w:rPr>
          <w:rFonts w:ascii="Times New Roman" w:hAnsi="Times New Roman" w:cs="Times New Roman"/>
          <w:color w:val="auto"/>
          <w:szCs w:val="24"/>
        </w:rPr>
        <w:t xml:space="preserve"> drive </w:t>
      </w:r>
      <w:r w:rsidR="00243C52" w:rsidRPr="001334F0">
        <w:rPr>
          <w:rFonts w:ascii="Times New Roman" w:hAnsi="Times New Roman" w:cs="Times New Roman"/>
          <w:color w:val="auto"/>
          <w:szCs w:val="24"/>
        </w:rPr>
        <w:t>an</w:t>
      </w:r>
      <w:r w:rsidRPr="001334F0">
        <w:rPr>
          <w:rFonts w:ascii="Times New Roman" w:hAnsi="Times New Roman" w:cs="Times New Roman"/>
          <w:color w:val="auto"/>
          <w:szCs w:val="24"/>
        </w:rPr>
        <w:t xml:space="preserve"> output pin high or low.</w:t>
      </w:r>
    </w:p>
    <w:p w14:paraId="48B29B7C" w14:textId="1F5B0E49" w:rsidR="00C52A26" w:rsidRPr="001334F0" w:rsidRDefault="00243C52"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Using steps provided by datasheet, a Pulse Width Modulation Driver was written on MCU side which can produce a square wave. The driver accepts pulse per second as use input then converts it to a period value which is then used to update period value of required registers. To maintain 50% dut</w:t>
      </w:r>
      <w:r w:rsidR="00A23998" w:rsidRPr="001334F0">
        <w:rPr>
          <w:rFonts w:ascii="Times New Roman" w:hAnsi="Times New Roman" w:cs="Times New Roman"/>
          <w:color w:val="auto"/>
          <w:szCs w:val="24"/>
        </w:rPr>
        <w:t>y cycle one of register was always assigned half of the value assigned to other register.</w:t>
      </w:r>
    </w:p>
    <w:p w14:paraId="37BAA691" w14:textId="48B6B579" w:rsidR="00C52A26" w:rsidRPr="001334F0" w:rsidRDefault="009B3E3A"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Using Application Program Interface’s provided by Free Real Time Operating System (Free-RTOS) a timer Interrupt was implemented to Handle Timed output operation. The designated output pin is driven high when the timed output enable command is received. The designated output pin is driven low when the timer expires.</w:t>
      </w:r>
    </w:p>
    <w:p w14:paraId="7E55CF8E" w14:textId="1123214F" w:rsidR="00C52A26" w:rsidRPr="001334F0" w:rsidRDefault="00303CA7"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On demand Sampling method was chosen. The</w:t>
      </w:r>
      <w:r w:rsidR="005D62DD" w:rsidRPr="001334F0">
        <w:rPr>
          <w:rFonts w:ascii="Times New Roman" w:hAnsi="Times New Roman" w:cs="Times New Roman"/>
          <w:color w:val="auto"/>
          <w:szCs w:val="24"/>
        </w:rPr>
        <w:t xml:space="preserve"> driver provided by datasheet for</w:t>
      </w:r>
      <w:r w:rsidR="008F39A9" w:rsidRPr="001334F0">
        <w:rPr>
          <w:rFonts w:ascii="Times New Roman" w:hAnsi="Times New Roman" w:cs="Times New Roman"/>
          <w:color w:val="auto"/>
          <w:szCs w:val="24"/>
        </w:rPr>
        <w:t xml:space="preserve"> </w:t>
      </w:r>
      <w:r w:rsidR="005D62DD" w:rsidRPr="001334F0">
        <w:rPr>
          <w:rFonts w:ascii="Times New Roman" w:hAnsi="Times New Roman" w:cs="Times New Roman"/>
          <w:color w:val="auto"/>
          <w:szCs w:val="24"/>
        </w:rPr>
        <w:t>Analog</w:t>
      </w:r>
      <w:r w:rsidR="008F39A9" w:rsidRPr="001334F0">
        <w:rPr>
          <w:rFonts w:ascii="Times New Roman" w:hAnsi="Times New Roman" w:cs="Times New Roman"/>
          <w:color w:val="auto"/>
          <w:szCs w:val="24"/>
        </w:rPr>
        <w:t xml:space="preserve"> to </w:t>
      </w:r>
      <w:r w:rsidR="005D62DD" w:rsidRPr="001334F0">
        <w:rPr>
          <w:rFonts w:ascii="Times New Roman" w:hAnsi="Times New Roman" w:cs="Times New Roman"/>
          <w:color w:val="auto"/>
          <w:szCs w:val="24"/>
        </w:rPr>
        <w:t>Digital</w:t>
      </w:r>
      <w:r w:rsidR="008F39A9" w:rsidRPr="001334F0">
        <w:rPr>
          <w:rFonts w:ascii="Times New Roman" w:hAnsi="Times New Roman" w:cs="Times New Roman"/>
          <w:color w:val="auto"/>
          <w:szCs w:val="24"/>
        </w:rPr>
        <w:t xml:space="preserve"> Converter</w:t>
      </w:r>
      <w:r w:rsidR="005D62DD" w:rsidRPr="001334F0">
        <w:rPr>
          <w:rFonts w:ascii="Times New Roman" w:hAnsi="Times New Roman" w:cs="Times New Roman"/>
          <w:color w:val="auto"/>
          <w:szCs w:val="24"/>
        </w:rPr>
        <w:t xml:space="preserve"> Peripheral for pic24F was modified </w:t>
      </w:r>
      <w:r w:rsidRPr="001334F0">
        <w:rPr>
          <w:rFonts w:ascii="Times New Roman" w:hAnsi="Times New Roman" w:cs="Times New Roman"/>
          <w:color w:val="auto"/>
          <w:szCs w:val="24"/>
        </w:rPr>
        <w:t xml:space="preserve">and used </w:t>
      </w:r>
      <w:r w:rsidR="005D62DD" w:rsidRPr="001334F0">
        <w:rPr>
          <w:rFonts w:ascii="Times New Roman" w:hAnsi="Times New Roman" w:cs="Times New Roman"/>
          <w:color w:val="auto"/>
          <w:szCs w:val="24"/>
        </w:rPr>
        <w:t xml:space="preserve">so that the channel number can be selected based on user input from GUI. </w:t>
      </w:r>
    </w:p>
    <w:p w14:paraId="15746E37" w14:textId="08D95CA2" w:rsidR="00C52A26" w:rsidRPr="001334F0" w:rsidRDefault="009D181F"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 xml:space="preserve">A driver was written on MCU side which can read the </w:t>
      </w:r>
      <w:r w:rsidR="00815904" w:rsidRPr="001334F0">
        <w:rPr>
          <w:rFonts w:ascii="Times New Roman" w:hAnsi="Times New Roman" w:cs="Times New Roman"/>
          <w:color w:val="auto"/>
          <w:szCs w:val="24"/>
        </w:rPr>
        <w:t>status</w:t>
      </w:r>
      <w:r w:rsidRPr="001334F0">
        <w:rPr>
          <w:rFonts w:ascii="Times New Roman" w:hAnsi="Times New Roman" w:cs="Times New Roman"/>
          <w:color w:val="auto"/>
          <w:szCs w:val="24"/>
        </w:rPr>
        <w:t xml:space="preserve"> of a digital input pin.</w:t>
      </w:r>
    </w:p>
    <w:p w14:paraId="6F9B8898" w14:textId="6B720DD7" w:rsidR="00C52A26" w:rsidRPr="001334F0" w:rsidRDefault="00BA473A"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The developer shall write driver for MCU which is able to produce a periodic waveform of 50% duty cycle, pulse width shall be provided by user.</w:t>
      </w:r>
    </w:p>
    <w:p w14:paraId="709CCD34" w14:textId="2EDF7262" w:rsidR="00C52A26" w:rsidRPr="001334F0" w:rsidRDefault="00BA473A"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T</w:t>
      </w:r>
      <w:r w:rsidR="00815904" w:rsidRPr="001334F0">
        <w:rPr>
          <w:rFonts w:ascii="Times New Roman" w:hAnsi="Times New Roman" w:cs="Times New Roman"/>
          <w:color w:val="auto"/>
          <w:szCs w:val="24"/>
        </w:rPr>
        <w:t xml:space="preserve">he GUI source code was written using C# programming language in Visual Studio Community IDE whereas MCU’s source code was written in C programming language </w:t>
      </w:r>
      <w:r w:rsidR="005277D4" w:rsidRPr="001334F0">
        <w:rPr>
          <w:rFonts w:ascii="Times New Roman" w:hAnsi="Times New Roman" w:cs="Times New Roman"/>
          <w:color w:val="auto"/>
          <w:szCs w:val="24"/>
        </w:rPr>
        <w:t>in MP lab-X IDE.</w:t>
      </w:r>
    </w:p>
    <w:p w14:paraId="5F949B09" w14:textId="071BC4ED" w:rsidR="00006E61" w:rsidRPr="001334F0" w:rsidRDefault="00C52A26" w:rsidP="00C52A26">
      <w:pPr>
        <w:pStyle w:val="Heading2"/>
        <w:numPr>
          <w:ilvl w:val="0"/>
          <w:numId w:val="31"/>
        </w:numPr>
        <w:ind w:left="360"/>
        <w:rPr>
          <w:rFonts w:ascii="Times New Roman" w:hAnsi="Times New Roman" w:cs="Times New Roman"/>
          <w:color w:val="auto"/>
          <w:szCs w:val="24"/>
        </w:rPr>
      </w:pPr>
      <w:r w:rsidRPr="001334F0">
        <w:rPr>
          <w:rFonts w:ascii="Times New Roman" w:hAnsi="Times New Roman" w:cs="Times New Roman"/>
          <w:color w:val="auto"/>
          <w:szCs w:val="24"/>
        </w:rPr>
        <w:t xml:space="preserve"> Majority of MCU’s source was implement using Free RTOS</w:t>
      </w:r>
    </w:p>
    <w:p w14:paraId="01AA1997" w14:textId="4F5E66B4" w:rsidR="00C52A26" w:rsidRPr="001334F0" w:rsidRDefault="00C52A26" w:rsidP="00C52A26">
      <w:pPr>
        <w:rPr>
          <w:rFonts w:ascii="Times New Roman" w:hAnsi="Times New Roman" w:cs="Times New Roman"/>
          <w:lang w:eastAsia="zh-TW"/>
        </w:rPr>
      </w:pPr>
    </w:p>
    <w:p w14:paraId="7396E07A" w14:textId="77777777" w:rsidR="00C52A26" w:rsidRPr="001334F0" w:rsidRDefault="00C52A26" w:rsidP="00C52A26">
      <w:pPr>
        <w:rPr>
          <w:rFonts w:ascii="Times New Roman" w:hAnsi="Times New Roman" w:cs="Times New Roman"/>
          <w:lang w:eastAsia="zh-TW"/>
        </w:rPr>
      </w:pPr>
    </w:p>
    <w:p w14:paraId="43D490CD" w14:textId="72885CD1" w:rsidR="00E97D26" w:rsidRPr="001334F0" w:rsidRDefault="00115E7F" w:rsidP="003B1132">
      <w:pPr>
        <w:pStyle w:val="Heading1"/>
        <w:rPr>
          <w:rFonts w:ascii="Times New Roman" w:hAnsi="Times New Roman" w:cs="Times New Roman"/>
        </w:rPr>
      </w:pPr>
      <w:bookmarkStart w:id="3" w:name="_Toc532814839"/>
      <w:r w:rsidRPr="001334F0">
        <w:rPr>
          <w:rFonts w:ascii="Times New Roman" w:hAnsi="Times New Roman" w:cs="Times New Roman"/>
        </w:rPr>
        <w:lastRenderedPageBreak/>
        <w:t>Design</w:t>
      </w:r>
      <w:r w:rsidR="008E6FFA" w:rsidRPr="001334F0">
        <w:rPr>
          <w:rFonts w:ascii="Times New Roman" w:hAnsi="Times New Roman" w:cs="Times New Roman"/>
        </w:rPr>
        <w:t xml:space="preserve"> and Implementation</w:t>
      </w:r>
      <w:bookmarkEnd w:id="3"/>
    </w:p>
    <w:p w14:paraId="647B39F4" w14:textId="2E7EDF2F" w:rsidR="00867221" w:rsidRDefault="0025449E" w:rsidP="00F55F48">
      <w:pPr>
        <w:pStyle w:val="Heading2"/>
        <w:rPr>
          <w:rFonts w:ascii="Times New Roman" w:hAnsi="Times New Roman" w:cs="Times New Roman"/>
        </w:rPr>
      </w:pPr>
      <w:r w:rsidRPr="001334F0">
        <w:rPr>
          <w:rFonts w:ascii="Times New Roman" w:hAnsi="Times New Roman" w:cs="Times New Roman"/>
        </w:rPr>
        <w:t>System Blocks</w:t>
      </w:r>
    </w:p>
    <w:p w14:paraId="5444E3DE" w14:textId="77777777" w:rsidR="00F55F48" w:rsidRPr="00F55F48" w:rsidRDefault="00F55F48" w:rsidP="00F55F48">
      <w:pPr>
        <w:rPr>
          <w:lang w:eastAsia="zh-TW"/>
        </w:rPr>
      </w:pPr>
    </w:p>
    <w:p w14:paraId="66FED8E2" w14:textId="49477417" w:rsidR="003B1132" w:rsidRPr="001334F0" w:rsidRDefault="003B1132" w:rsidP="003B1132">
      <w:pPr>
        <w:rPr>
          <w:rFonts w:ascii="Times New Roman" w:hAnsi="Times New Roman" w:cs="Times New Roman"/>
        </w:rPr>
      </w:pPr>
      <w:r w:rsidRPr="001334F0">
        <w:rPr>
          <w:rFonts w:ascii="Times New Roman" w:hAnsi="Times New Roman" w:cs="Times New Roman"/>
        </w:rPr>
        <w:tab/>
      </w:r>
      <w:r w:rsidR="00F55F48">
        <w:rPr>
          <w:rFonts w:ascii="Times New Roman" w:hAnsi="Times New Roman" w:cs="Times New Roman"/>
          <w:lang w:eastAsia="zh-TW"/>
        </w:rPr>
        <w:t xml:space="preserve">The system block Diagram </w:t>
      </w:r>
      <w:r w:rsidR="00E91406">
        <w:rPr>
          <w:rFonts w:ascii="Times New Roman" w:hAnsi="Times New Roman" w:cs="Times New Roman"/>
          <w:lang w:eastAsia="zh-TW"/>
        </w:rPr>
        <w:t>(See</w:t>
      </w:r>
      <w:r w:rsidR="00F55F48">
        <w:rPr>
          <w:rFonts w:ascii="Times New Roman" w:hAnsi="Times New Roman" w:cs="Times New Roman"/>
          <w:lang w:eastAsia="zh-TW"/>
        </w:rPr>
        <w:t xml:space="preserve"> Appendix- A, Fig </w:t>
      </w:r>
      <w:r w:rsidR="004D5D47">
        <w:rPr>
          <w:rFonts w:ascii="Times New Roman" w:hAnsi="Times New Roman" w:cs="Times New Roman"/>
          <w:lang w:eastAsia="zh-TW"/>
        </w:rPr>
        <w:t>1)</w:t>
      </w:r>
      <w:r w:rsidR="004D5D47" w:rsidRPr="001334F0">
        <w:rPr>
          <w:rFonts w:ascii="Times New Roman" w:hAnsi="Times New Roman" w:cs="Times New Roman"/>
          <w:lang w:eastAsia="zh-TW"/>
        </w:rPr>
        <w:t xml:space="preserve"> shows</w:t>
      </w:r>
      <w:r w:rsidR="00C20D80" w:rsidRPr="001334F0">
        <w:rPr>
          <w:rFonts w:ascii="Times New Roman" w:hAnsi="Times New Roman" w:cs="Times New Roman"/>
          <w:lang w:eastAsia="zh-TW"/>
        </w:rPr>
        <w:t xml:space="preserve"> how individual components interact with each other. In software side, the individual components </w:t>
      </w:r>
      <w:r w:rsidR="00867221" w:rsidRPr="001334F0">
        <w:rPr>
          <w:rFonts w:ascii="Times New Roman" w:hAnsi="Times New Roman" w:cs="Times New Roman"/>
          <w:lang w:eastAsia="zh-TW"/>
        </w:rPr>
        <w:t>accept</w:t>
      </w:r>
      <w:r w:rsidR="00C20D80" w:rsidRPr="001334F0">
        <w:rPr>
          <w:rFonts w:ascii="Times New Roman" w:hAnsi="Times New Roman" w:cs="Times New Roman"/>
          <w:lang w:eastAsia="zh-TW"/>
        </w:rPr>
        <w:t xml:space="preserve"> commands from user and the commands get encoded into data packet and are sent to Hardware </w:t>
      </w:r>
      <w:r w:rsidR="00867221" w:rsidRPr="001334F0">
        <w:rPr>
          <w:rFonts w:ascii="Times New Roman" w:hAnsi="Times New Roman" w:cs="Times New Roman"/>
          <w:lang w:eastAsia="zh-TW"/>
        </w:rPr>
        <w:t>Side’s Serial Communication Device. The serial communication acts like a bridge between hardware and software components. The serial communication device then transmits the data packets to MCU and then based on the data packet MCU perform various operations. The After performing the requested operation the MCU responds to GUI with response packets which are sent to serial communication device which then send the packets to GUI.</w:t>
      </w:r>
    </w:p>
    <w:p w14:paraId="34798D1B" w14:textId="103186A9" w:rsidR="008E6FFA" w:rsidRDefault="008E6FFA" w:rsidP="00F55F48">
      <w:pPr>
        <w:pStyle w:val="Heading2"/>
        <w:rPr>
          <w:rFonts w:ascii="Times New Roman" w:hAnsi="Times New Roman" w:cs="Times New Roman"/>
        </w:rPr>
      </w:pPr>
      <w:r w:rsidRPr="001334F0">
        <w:rPr>
          <w:rFonts w:ascii="Times New Roman" w:hAnsi="Times New Roman" w:cs="Times New Roman"/>
        </w:rPr>
        <w:t>Schematics</w:t>
      </w:r>
    </w:p>
    <w:p w14:paraId="5707AF8D" w14:textId="77777777" w:rsidR="00F55F48" w:rsidRPr="00F55F48" w:rsidRDefault="00F55F48" w:rsidP="00F55F48">
      <w:pPr>
        <w:rPr>
          <w:lang w:eastAsia="zh-TW"/>
        </w:rPr>
      </w:pPr>
    </w:p>
    <w:p w14:paraId="20DB3E0E" w14:textId="007DAA9C" w:rsidR="00672349" w:rsidRPr="001334F0" w:rsidRDefault="00DA15EC" w:rsidP="0086749A">
      <w:pPr>
        <w:rPr>
          <w:rFonts w:ascii="Times New Roman" w:hAnsi="Times New Roman" w:cs="Times New Roman"/>
          <w:lang w:eastAsia="zh-TW"/>
        </w:rPr>
      </w:pPr>
      <w:r w:rsidRPr="001334F0">
        <w:rPr>
          <w:rFonts w:ascii="Times New Roman" w:hAnsi="Times New Roman" w:cs="Times New Roman"/>
          <w:lang w:eastAsia="zh-TW"/>
        </w:rPr>
        <w:tab/>
      </w:r>
      <w:r w:rsidR="00F55F48">
        <w:rPr>
          <w:rFonts w:ascii="Times New Roman" w:hAnsi="Times New Roman" w:cs="Times New Roman"/>
          <w:lang w:eastAsia="zh-TW"/>
        </w:rPr>
        <w:t>The Schematic (See Appendix-A, Fig 6)</w:t>
      </w:r>
      <w:r w:rsidR="00867221" w:rsidRPr="001334F0">
        <w:rPr>
          <w:rFonts w:ascii="Times New Roman" w:hAnsi="Times New Roman" w:cs="Times New Roman"/>
          <w:lang w:eastAsia="zh-TW"/>
        </w:rPr>
        <w:t xml:space="preserve"> shows how all the hardware components are </w:t>
      </w:r>
      <w:r w:rsidR="00790CD8" w:rsidRPr="001334F0">
        <w:rPr>
          <w:rFonts w:ascii="Times New Roman" w:hAnsi="Times New Roman" w:cs="Times New Roman"/>
          <w:lang w:eastAsia="zh-TW"/>
        </w:rPr>
        <w:t>connected</w:t>
      </w:r>
      <w:r w:rsidR="00867221" w:rsidRPr="001334F0">
        <w:rPr>
          <w:rFonts w:ascii="Times New Roman" w:hAnsi="Times New Roman" w:cs="Times New Roman"/>
          <w:lang w:eastAsia="zh-TW"/>
        </w:rPr>
        <w:t xml:space="preserve">. </w:t>
      </w:r>
      <w:r w:rsidR="00DE0473" w:rsidRPr="001334F0">
        <w:rPr>
          <w:rFonts w:ascii="Times New Roman" w:hAnsi="Times New Roman" w:cs="Times New Roman"/>
          <w:lang w:eastAsia="zh-TW"/>
        </w:rPr>
        <w:t xml:space="preserve">The </w:t>
      </w:r>
      <w:r w:rsidR="00C056DC" w:rsidRPr="001334F0">
        <w:rPr>
          <w:rFonts w:ascii="Times New Roman" w:hAnsi="Times New Roman" w:cs="Times New Roman"/>
          <w:lang w:eastAsia="zh-TW"/>
        </w:rPr>
        <w:t xml:space="preserve">microcontroller (MCU). </w:t>
      </w:r>
      <w:r w:rsidR="00D6177E" w:rsidRPr="001334F0">
        <w:rPr>
          <w:rFonts w:ascii="Times New Roman" w:hAnsi="Times New Roman" w:cs="Times New Roman"/>
          <w:lang w:eastAsia="zh-TW"/>
        </w:rPr>
        <w:t xml:space="preserve"> MCU’s Pin 2 is connect to green led which</w:t>
      </w:r>
      <w:r w:rsidR="005239FB" w:rsidRPr="001334F0">
        <w:rPr>
          <w:rFonts w:ascii="Times New Roman" w:hAnsi="Times New Roman" w:cs="Times New Roman"/>
          <w:lang w:eastAsia="zh-TW"/>
        </w:rPr>
        <w:t xml:space="preserve"> toggles every 1000ms, indicating MCU is functioning properly. MCU’s Pin 3 is connected to red led is received.  MCU’s Pin 6 is connected to yellow led which turns</w:t>
      </w:r>
      <w:r w:rsidR="007C7C2C" w:rsidRPr="001334F0">
        <w:rPr>
          <w:rFonts w:ascii="Times New Roman" w:hAnsi="Times New Roman" w:cs="Times New Roman"/>
          <w:lang w:eastAsia="zh-TW"/>
        </w:rPr>
        <w:t xml:space="preserve"> on</w:t>
      </w:r>
      <w:r w:rsidR="005239FB" w:rsidRPr="001334F0">
        <w:rPr>
          <w:rFonts w:ascii="Times New Roman" w:hAnsi="Times New Roman" w:cs="Times New Roman"/>
          <w:lang w:eastAsia="zh-TW"/>
        </w:rPr>
        <w:t xml:space="preserve"> for requested time when timed output enabled command is </w:t>
      </w:r>
      <w:r w:rsidR="007C7C2C" w:rsidRPr="001334F0">
        <w:rPr>
          <w:rFonts w:ascii="Times New Roman" w:hAnsi="Times New Roman" w:cs="Times New Roman"/>
          <w:lang w:eastAsia="zh-TW"/>
        </w:rPr>
        <w:t xml:space="preserve">receive and then turns off. MCU’s pin 15 is connected to a push button in a pull up configuration. This pin reads the status of push button when digital input status command is received. MCU’s Pin 26 outputs a square wave </w:t>
      </w:r>
      <w:r w:rsidR="00CA6545" w:rsidRPr="001334F0">
        <w:rPr>
          <w:rFonts w:ascii="Times New Roman" w:hAnsi="Times New Roman" w:cs="Times New Roman"/>
          <w:lang w:eastAsia="zh-TW"/>
        </w:rPr>
        <w:t xml:space="preserve">with 50 % duty cycle, whose width can be changed. MCU’s Pin 25, 24, 23 are designated as ADC channel 1,2 and 3 respectively, all three of them are connected to a Potentiometer’s wiper. When ADC command is received, one of these ADC pins read the </w:t>
      </w:r>
      <w:r w:rsidR="00A06DB7" w:rsidRPr="001334F0">
        <w:rPr>
          <w:rFonts w:ascii="Times New Roman" w:hAnsi="Times New Roman" w:cs="Times New Roman"/>
          <w:lang w:eastAsia="zh-TW"/>
        </w:rPr>
        <w:t xml:space="preserve">analog voltage in the wiper and convert them to raw values. </w:t>
      </w:r>
      <w:r w:rsidR="00672349" w:rsidRPr="001334F0">
        <w:rPr>
          <w:rFonts w:ascii="Times New Roman" w:hAnsi="Times New Roman" w:cs="Times New Roman"/>
          <w:lang w:eastAsia="zh-TW"/>
        </w:rPr>
        <w:t>Finally,</w:t>
      </w:r>
      <w:r w:rsidR="00A06DB7" w:rsidRPr="001334F0">
        <w:rPr>
          <w:rFonts w:ascii="Times New Roman" w:hAnsi="Times New Roman" w:cs="Times New Roman"/>
          <w:lang w:eastAsia="zh-TW"/>
        </w:rPr>
        <w:t xml:space="preserve"> MCU’s pin 18 (</w:t>
      </w:r>
      <w:proofErr w:type="spellStart"/>
      <w:r w:rsidR="00A06DB7" w:rsidRPr="001334F0">
        <w:rPr>
          <w:rFonts w:ascii="Times New Roman" w:hAnsi="Times New Roman" w:cs="Times New Roman"/>
          <w:lang w:eastAsia="zh-TW"/>
        </w:rPr>
        <w:t>uart</w:t>
      </w:r>
      <w:proofErr w:type="spellEnd"/>
      <w:r w:rsidR="00A06DB7" w:rsidRPr="001334F0">
        <w:rPr>
          <w:rFonts w:ascii="Times New Roman" w:hAnsi="Times New Roman" w:cs="Times New Roman"/>
          <w:lang w:eastAsia="zh-TW"/>
        </w:rPr>
        <w:t xml:space="preserve"> transmit) and 17 (</w:t>
      </w:r>
      <w:proofErr w:type="spellStart"/>
      <w:r w:rsidR="00A06DB7" w:rsidRPr="001334F0">
        <w:rPr>
          <w:rFonts w:ascii="Times New Roman" w:hAnsi="Times New Roman" w:cs="Times New Roman"/>
          <w:lang w:eastAsia="zh-TW"/>
        </w:rPr>
        <w:t>uart</w:t>
      </w:r>
      <w:proofErr w:type="spellEnd"/>
      <w:r w:rsidR="00A06DB7" w:rsidRPr="001334F0">
        <w:rPr>
          <w:rFonts w:ascii="Times New Roman" w:hAnsi="Times New Roman" w:cs="Times New Roman"/>
          <w:lang w:eastAsia="zh-TW"/>
        </w:rPr>
        <w:t xml:space="preserve"> receive) are connected to a </w:t>
      </w:r>
      <w:proofErr w:type="spellStart"/>
      <w:r w:rsidR="00A06DB7" w:rsidRPr="001334F0">
        <w:rPr>
          <w:rFonts w:ascii="Times New Roman" w:hAnsi="Times New Roman" w:cs="Times New Roman"/>
          <w:lang w:eastAsia="zh-TW"/>
        </w:rPr>
        <w:t>uart</w:t>
      </w:r>
      <w:proofErr w:type="spellEnd"/>
      <w:r w:rsidR="00A06DB7" w:rsidRPr="001334F0">
        <w:rPr>
          <w:rFonts w:ascii="Times New Roman" w:hAnsi="Times New Roman" w:cs="Times New Roman"/>
          <w:lang w:eastAsia="zh-TW"/>
        </w:rPr>
        <w:t xml:space="preserve"> to </w:t>
      </w:r>
      <w:proofErr w:type="spellStart"/>
      <w:r w:rsidR="00A06DB7" w:rsidRPr="001334F0">
        <w:rPr>
          <w:rFonts w:ascii="Times New Roman" w:hAnsi="Times New Roman" w:cs="Times New Roman"/>
          <w:lang w:eastAsia="zh-TW"/>
        </w:rPr>
        <w:t>usb’s</w:t>
      </w:r>
      <w:proofErr w:type="spellEnd"/>
      <w:r w:rsidR="00A06DB7" w:rsidRPr="001334F0">
        <w:rPr>
          <w:rFonts w:ascii="Times New Roman" w:hAnsi="Times New Roman" w:cs="Times New Roman"/>
          <w:lang w:eastAsia="zh-TW"/>
        </w:rPr>
        <w:t xml:space="preserve"> receive and transmit pin</w:t>
      </w:r>
      <w:r w:rsidR="00672349" w:rsidRPr="001334F0">
        <w:rPr>
          <w:rFonts w:ascii="Times New Roman" w:hAnsi="Times New Roman" w:cs="Times New Roman"/>
          <w:lang w:eastAsia="zh-TW"/>
        </w:rPr>
        <w:t xml:space="preserve"> respectively which is used to receive and responds to command sent from GUI.</w:t>
      </w:r>
    </w:p>
    <w:p w14:paraId="0DF90160" w14:textId="7113C8C6" w:rsidR="00672349" w:rsidRPr="001334F0" w:rsidRDefault="00672349" w:rsidP="0025449E">
      <w:pPr>
        <w:pStyle w:val="Heading2"/>
        <w:rPr>
          <w:rFonts w:ascii="Times New Roman" w:eastAsiaTheme="minorHAnsi" w:hAnsi="Times New Roman" w:cs="Times New Roman"/>
          <w:bCs w:val="0"/>
          <w:color w:val="404040" w:themeColor="text1" w:themeTint="BF"/>
          <w:sz w:val="22"/>
          <w:szCs w:val="20"/>
        </w:rPr>
      </w:pPr>
    </w:p>
    <w:p w14:paraId="1F0A47D9" w14:textId="1B8C114F" w:rsidR="0086749A" w:rsidRDefault="0086749A" w:rsidP="0086749A">
      <w:pPr>
        <w:rPr>
          <w:rFonts w:ascii="Times New Roman" w:hAnsi="Times New Roman" w:cs="Times New Roman"/>
          <w:lang w:eastAsia="zh-TW"/>
        </w:rPr>
      </w:pPr>
    </w:p>
    <w:p w14:paraId="6780B5D3" w14:textId="4FCC4D59" w:rsidR="00F55F48" w:rsidRDefault="00F55F48" w:rsidP="0086749A">
      <w:pPr>
        <w:rPr>
          <w:rFonts w:ascii="Times New Roman" w:hAnsi="Times New Roman" w:cs="Times New Roman"/>
          <w:lang w:eastAsia="zh-TW"/>
        </w:rPr>
      </w:pPr>
    </w:p>
    <w:p w14:paraId="6BC0262C" w14:textId="458553D4" w:rsidR="00F55F48" w:rsidRDefault="00F55F48" w:rsidP="0086749A">
      <w:pPr>
        <w:rPr>
          <w:rFonts w:ascii="Times New Roman" w:hAnsi="Times New Roman" w:cs="Times New Roman"/>
          <w:lang w:eastAsia="zh-TW"/>
        </w:rPr>
      </w:pPr>
    </w:p>
    <w:p w14:paraId="26EDD0F2" w14:textId="0C75A118" w:rsidR="00F55F48" w:rsidRDefault="00F55F48" w:rsidP="0086749A">
      <w:pPr>
        <w:rPr>
          <w:rFonts w:ascii="Times New Roman" w:hAnsi="Times New Roman" w:cs="Times New Roman"/>
          <w:lang w:eastAsia="zh-TW"/>
        </w:rPr>
      </w:pPr>
    </w:p>
    <w:p w14:paraId="17B1CCA5" w14:textId="1B048EE4" w:rsidR="00F55F48" w:rsidRDefault="00F55F48" w:rsidP="0086749A">
      <w:pPr>
        <w:rPr>
          <w:rFonts w:ascii="Times New Roman" w:hAnsi="Times New Roman" w:cs="Times New Roman"/>
          <w:lang w:eastAsia="zh-TW"/>
        </w:rPr>
      </w:pPr>
    </w:p>
    <w:p w14:paraId="18EA761B" w14:textId="75C1A2E7" w:rsidR="00F55F48" w:rsidRDefault="00F55F48" w:rsidP="0086749A">
      <w:pPr>
        <w:rPr>
          <w:rFonts w:ascii="Times New Roman" w:hAnsi="Times New Roman" w:cs="Times New Roman"/>
          <w:lang w:eastAsia="zh-TW"/>
        </w:rPr>
      </w:pPr>
    </w:p>
    <w:p w14:paraId="2093617F" w14:textId="510FF610" w:rsidR="00F55F48" w:rsidRDefault="00F55F48" w:rsidP="0086749A">
      <w:pPr>
        <w:rPr>
          <w:rFonts w:ascii="Times New Roman" w:hAnsi="Times New Roman" w:cs="Times New Roman"/>
          <w:lang w:eastAsia="zh-TW"/>
        </w:rPr>
      </w:pPr>
    </w:p>
    <w:p w14:paraId="6C5FB51A" w14:textId="2EB398DD" w:rsidR="00F55F48" w:rsidRDefault="00F55F48" w:rsidP="0086749A">
      <w:pPr>
        <w:rPr>
          <w:rFonts w:ascii="Times New Roman" w:hAnsi="Times New Roman" w:cs="Times New Roman"/>
          <w:lang w:eastAsia="zh-TW"/>
        </w:rPr>
      </w:pPr>
    </w:p>
    <w:p w14:paraId="3AFC17D9" w14:textId="77777777" w:rsidR="00F55F48" w:rsidRPr="001334F0" w:rsidRDefault="00F55F48" w:rsidP="0086749A">
      <w:pPr>
        <w:rPr>
          <w:rFonts w:ascii="Times New Roman" w:hAnsi="Times New Roman" w:cs="Times New Roman"/>
          <w:lang w:eastAsia="zh-TW"/>
        </w:rPr>
      </w:pPr>
    </w:p>
    <w:p w14:paraId="2FA820E6" w14:textId="23C8F317" w:rsidR="00972720" w:rsidRPr="001334F0" w:rsidRDefault="0025449E" w:rsidP="00E471E4">
      <w:pPr>
        <w:pStyle w:val="Heading2"/>
        <w:rPr>
          <w:rFonts w:ascii="Times New Roman" w:hAnsi="Times New Roman" w:cs="Times New Roman"/>
        </w:rPr>
      </w:pPr>
      <w:r w:rsidRPr="001334F0">
        <w:rPr>
          <w:rFonts w:ascii="Times New Roman" w:hAnsi="Times New Roman" w:cs="Times New Roman"/>
        </w:rPr>
        <w:lastRenderedPageBreak/>
        <w:t>Software Components</w:t>
      </w:r>
      <w:r w:rsidR="00A167B0" w:rsidRPr="001334F0">
        <w:rPr>
          <w:rFonts w:ascii="Times New Roman" w:hAnsi="Times New Roman" w:cs="Times New Roman"/>
        </w:rPr>
        <w:br/>
      </w:r>
    </w:p>
    <w:p w14:paraId="79F3C570" w14:textId="26E240B1" w:rsidR="007A10C1" w:rsidRPr="001334F0" w:rsidRDefault="007A10C1" w:rsidP="00B74F55">
      <w:pPr>
        <w:rPr>
          <w:rFonts w:ascii="Times New Roman" w:hAnsi="Times New Roman" w:cs="Times New Roman"/>
          <w:sz w:val="24"/>
          <w:szCs w:val="24"/>
          <w:lang w:eastAsia="zh-TW"/>
        </w:rPr>
      </w:pPr>
      <w:r w:rsidRPr="001334F0">
        <w:rPr>
          <w:rFonts w:ascii="Times New Roman" w:hAnsi="Times New Roman" w:cs="Times New Roman"/>
          <w:sz w:val="24"/>
          <w:szCs w:val="24"/>
          <w:lang w:eastAsia="zh-TW"/>
        </w:rPr>
        <w:t>Data Transmission:</w:t>
      </w:r>
    </w:p>
    <w:p w14:paraId="5F146FE3" w14:textId="7C982B75" w:rsidR="007A10C1" w:rsidRPr="001334F0" w:rsidRDefault="007A10C1" w:rsidP="007A10C1">
      <w:pPr>
        <w:rPr>
          <w:rFonts w:ascii="Times New Roman" w:hAnsi="Times New Roman" w:cs="Times New Roman"/>
          <w:sz w:val="24"/>
          <w:szCs w:val="24"/>
          <w:lang w:eastAsia="zh-TW"/>
        </w:rPr>
      </w:pPr>
      <w:r w:rsidRPr="001334F0">
        <w:rPr>
          <w:rFonts w:ascii="Times New Roman" w:hAnsi="Times New Roman" w:cs="Times New Roman"/>
          <w:sz w:val="24"/>
          <w:szCs w:val="24"/>
          <w:lang w:eastAsia="zh-TW"/>
        </w:rPr>
        <w:t>The protocol written for data transmission between MCU and GUI:</w:t>
      </w:r>
      <w:r w:rsidRPr="001334F0">
        <w:rPr>
          <w:rFonts w:ascii="Times New Roman" w:eastAsia="Times New Roman" w:hAnsi="Times New Roman" w:cs="Times New Roman"/>
          <w:sz w:val="24"/>
          <w:szCs w:val="24"/>
        </w:rPr>
        <w:t> </w:t>
      </w:r>
    </w:p>
    <w:p w14:paraId="2E1551E6" w14:textId="7B17FC24"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t>LED Operation</w:t>
      </w:r>
    </w:p>
    <w:p w14:paraId="02F3B6C1"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5AB6C78E"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39D636B0"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126A5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85FDE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6A0AD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Payload1</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2DB87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0B4EA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719A3C28"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FCD0B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E08B2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6016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 '1' if (ON)</w:t>
            </w:r>
          </w:p>
          <w:p w14:paraId="67B0776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 '0' if </w:t>
            </w:r>
            <w:proofErr w:type="gramStart"/>
            <w:r w:rsidRPr="001334F0">
              <w:rPr>
                <w:rFonts w:ascii="Times New Roman" w:eastAsia="Times New Roman" w:hAnsi="Times New Roman" w:cs="Times New Roman"/>
                <w:sz w:val="24"/>
                <w:szCs w:val="24"/>
              </w:rPr>
              <w:t>( OFF</w:t>
            </w:r>
            <w:proofErr w:type="gramEnd"/>
            <w:r w:rsidRPr="001334F0">
              <w:rPr>
                <w:rFonts w:ascii="Times New Roman" w:eastAsia="Times New Roman" w:hAnsi="Times New Roman" w:cs="Times New Roman"/>
                <w:sz w:val="24"/>
                <w:szCs w:val="24"/>
              </w:rPr>
              <w:t>)</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7E2747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9B4B0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3C102C82"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02CAF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30FFB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CF83E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03D5A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289CB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53885AE1"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311359E8"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4E6CEFE6"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5"/>
        <w:gridCol w:w="1880"/>
        <w:gridCol w:w="1294"/>
      </w:tblGrid>
      <w:tr w:rsidR="007A10C1" w:rsidRPr="001334F0" w14:paraId="309EAFA2"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3C237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2A89E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F9BA7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Payload1</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74172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A88FB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6574452B"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C4A46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E3F95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E1EE2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if Successful</w:t>
            </w:r>
          </w:p>
          <w:p w14:paraId="667A1CB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'0</w:t>
            </w:r>
            <w:proofErr w:type="gramStart"/>
            <w:r w:rsidRPr="001334F0">
              <w:rPr>
                <w:rFonts w:ascii="Times New Roman" w:eastAsia="Times New Roman" w:hAnsi="Times New Roman" w:cs="Times New Roman"/>
                <w:sz w:val="24"/>
                <w:szCs w:val="24"/>
              </w:rPr>
              <w:t>'  if</w:t>
            </w:r>
            <w:proofErr w:type="gramEnd"/>
            <w:r w:rsidRPr="001334F0">
              <w:rPr>
                <w:rFonts w:ascii="Times New Roman" w:eastAsia="Times New Roman" w:hAnsi="Times New Roman" w:cs="Times New Roman"/>
                <w:sz w:val="24"/>
                <w:szCs w:val="24"/>
              </w:rPr>
              <w:t xml:space="preserve"> Not Success</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AB99E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3CFAF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3A9EF22D"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8E7D5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6BD3C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A7D98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E50C2E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52980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65F30087" w14:textId="3C534626" w:rsidR="007A10C1" w:rsidRPr="001334F0" w:rsidRDefault="007A10C1" w:rsidP="007A10C1">
      <w:pPr>
        <w:spacing w:after="0" w:line="240" w:lineRule="auto"/>
        <w:rPr>
          <w:rFonts w:ascii="Times New Roman" w:eastAsia="Times New Roman" w:hAnsi="Times New Roman" w:cs="Times New Roman"/>
          <w:sz w:val="24"/>
          <w:szCs w:val="24"/>
        </w:rPr>
      </w:pPr>
    </w:p>
    <w:p w14:paraId="3668225F"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53FB5C7E" w14:textId="07F627BE"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t>Timed Output Operation</w:t>
      </w:r>
    </w:p>
    <w:p w14:paraId="6D1840A3"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56749883"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520BB7A0"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2181"/>
        <w:gridCol w:w="1880"/>
        <w:gridCol w:w="1294"/>
      </w:tblGrid>
      <w:tr w:rsidR="007A10C1" w:rsidRPr="001334F0" w14:paraId="7D70F6A2"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904D6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F5CE1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8F1381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9022A2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187C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50247AB2"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B2AB1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N   if (Enable)</w:t>
            </w:r>
          </w:p>
          <w:p w14:paraId="6E5BB14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F   if (Disable)</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ACFC1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4FA53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Time in seconds (string)</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831FC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66F07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784771CF"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83DA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661AE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235C1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9103C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4B855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0F14D1BA" w14:textId="2BF66B70" w:rsidR="007A10C1" w:rsidRPr="001334F0" w:rsidRDefault="007A10C1" w:rsidP="007A10C1">
      <w:pPr>
        <w:spacing w:after="0" w:line="240" w:lineRule="auto"/>
        <w:rPr>
          <w:rFonts w:ascii="Times New Roman" w:eastAsia="Times New Roman" w:hAnsi="Times New Roman" w:cs="Times New Roman"/>
          <w:sz w:val="24"/>
          <w:szCs w:val="24"/>
        </w:rPr>
      </w:pPr>
    </w:p>
    <w:p w14:paraId="27847025" w14:textId="1ECF07B9" w:rsidR="007A10C1" w:rsidRPr="001334F0" w:rsidRDefault="007A10C1" w:rsidP="007A10C1">
      <w:pPr>
        <w:spacing w:after="0" w:line="240" w:lineRule="auto"/>
        <w:rPr>
          <w:rFonts w:ascii="Times New Roman" w:eastAsia="Times New Roman" w:hAnsi="Times New Roman" w:cs="Times New Roman"/>
          <w:sz w:val="24"/>
          <w:szCs w:val="24"/>
        </w:rPr>
      </w:pPr>
    </w:p>
    <w:p w14:paraId="0767F43D"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7DCD68A6"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4C349B8B"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5"/>
        <w:gridCol w:w="1880"/>
        <w:gridCol w:w="1294"/>
      </w:tblGrid>
      <w:tr w:rsidR="007A10C1" w:rsidRPr="001334F0" w14:paraId="6D31C808"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400B6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0305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3FAB6D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45446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5DE54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150FBE89"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D3C2A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T</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E07D1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2B496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if Successful</w:t>
            </w:r>
          </w:p>
          <w:p w14:paraId="4DAAAAE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'0</w:t>
            </w:r>
            <w:proofErr w:type="gramStart"/>
            <w:r w:rsidRPr="001334F0">
              <w:rPr>
                <w:rFonts w:ascii="Times New Roman" w:eastAsia="Times New Roman" w:hAnsi="Times New Roman" w:cs="Times New Roman"/>
                <w:sz w:val="24"/>
                <w:szCs w:val="24"/>
              </w:rPr>
              <w:t>'  if</w:t>
            </w:r>
            <w:proofErr w:type="gramEnd"/>
            <w:r w:rsidRPr="001334F0">
              <w:rPr>
                <w:rFonts w:ascii="Times New Roman" w:eastAsia="Times New Roman" w:hAnsi="Times New Roman" w:cs="Times New Roman"/>
                <w:sz w:val="24"/>
                <w:szCs w:val="24"/>
              </w:rPr>
              <w:t xml:space="preserve"> Not Success</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6C827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D601C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439DC295"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0D55E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A63BD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53742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9C31C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2F1DF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7BD8B11C" w14:textId="64EAFD2D"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430F6F57"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422F334C" w14:textId="1F7E32BA"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t xml:space="preserve">Timed Output Status Operation </w:t>
      </w:r>
    </w:p>
    <w:p w14:paraId="27CFCA85"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699916F9"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2181"/>
        <w:gridCol w:w="1880"/>
        <w:gridCol w:w="1294"/>
      </w:tblGrid>
      <w:tr w:rsidR="007A10C1" w:rsidRPr="001334F0" w14:paraId="20107EC3"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13335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A44A4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1C21A7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7E72E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A73F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66F47C48"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DBCE1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S</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7F0F1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73D0E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‘X’ (don’t care)</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223A6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2797B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5EDEDC38" w14:textId="77777777" w:rsidTr="009A2F6E">
        <w:tc>
          <w:tcPr>
            <w:tcW w:w="15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50BB7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3472F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21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2C149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1E1BE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203D5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45237F31" w14:textId="438467C3"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653FEE1A" w14:textId="6B1CE8BA"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4F05EA7C"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9E4BB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CA7C8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17F57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31FAA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69B9B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5B2CC4A5"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01647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S</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775B9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021C4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“High” if High</w:t>
            </w:r>
          </w:p>
          <w:p w14:paraId="7702C65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roofErr w:type="gramStart"/>
            <w:r w:rsidRPr="001334F0">
              <w:rPr>
                <w:rFonts w:ascii="Times New Roman" w:eastAsia="Times New Roman" w:hAnsi="Times New Roman" w:cs="Times New Roman"/>
                <w:sz w:val="24"/>
                <w:szCs w:val="24"/>
              </w:rPr>
              <w:t>Low”  if</w:t>
            </w:r>
            <w:proofErr w:type="gramEnd"/>
            <w:r w:rsidRPr="001334F0">
              <w:rPr>
                <w:rFonts w:ascii="Times New Roman" w:eastAsia="Times New Roman" w:hAnsi="Times New Roman" w:cs="Times New Roman"/>
                <w:sz w:val="24"/>
                <w:szCs w:val="24"/>
              </w:rPr>
              <w:t xml:space="preserve">  Low</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8125C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92C8C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010C77DC" w14:textId="77777777" w:rsidTr="009A2F6E">
        <w:trPr>
          <w:trHeight w:val="20"/>
        </w:trPr>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80C5A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2C98F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F47BF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449CD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4152A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565EE652" w14:textId="49C636F3" w:rsidR="007A10C1" w:rsidRPr="001334F0" w:rsidRDefault="007A10C1" w:rsidP="007A10C1">
      <w:pPr>
        <w:spacing w:after="0" w:line="240" w:lineRule="auto"/>
        <w:rPr>
          <w:rFonts w:ascii="Times New Roman" w:eastAsia="Times New Roman" w:hAnsi="Times New Roman" w:cs="Times New Roman"/>
          <w:sz w:val="24"/>
          <w:szCs w:val="24"/>
        </w:rPr>
      </w:pPr>
    </w:p>
    <w:p w14:paraId="5436E078" w14:textId="584E2D6A" w:rsidR="009A2F6E" w:rsidRPr="001334F0" w:rsidRDefault="009A2F6E" w:rsidP="007A10C1">
      <w:pPr>
        <w:spacing w:after="0" w:line="240" w:lineRule="auto"/>
        <w:rPr>
          <w:rFonts w:ascii="Times New Roman" w:eastAsia="Times New Roman" w:hAnsi="Times New Roman" w:cs="Times New Roman"/>
          <w:sz w:val="24"/>
          <w:szCs w:val="24"/>
        </w:rPr>
      </w:pPr>
    </w:p>
    <w:p w14:paraId="4A3122D5" w14:textId="5A1231B9" w:rsidR="009A2F6E" w:rsidRPr="001334F0" w:rsidRDefault="009A2F6E" w:rsidP="007A10C1">
      <w:pPr>
        <w:spacing w:after="0" w:line="240" w:lineRule="auto"/>
        <w:rPr>
          <w:rFonts w:ascii="Times New Roman" w:eastAsia="Times New Roman" w:hAnsi="Times New Roman" w:cs="Times New Roman"/>
          <w:sz w:val="24"/>
          <w:szCs w:val="24"/>
        </w:rPr>
      </w:pPr>
    </w:p>
    <w:p w14:paraId="070A7913" w14:textId="37D392D6" w:rsidR="009A2F6E" w:rsidRPr="001334F0" w:rsidRDefault="009A2F6E" w:rsidP="007A10C1">
      <w:pPr>
        <w:spacing w:after="0" w:line="240" w:lineRule="auto"/>
        <w:rPr>
          <w:rFonts w:ascii="Times New Roman" w:eastAsia="Times New Roman" w:hAnsi="Times New Roman" w:cs="Times New Roman"/>
          <w:sz w:val="24"/>
          <w:szCs w:val="24"/>
        </w:rPr>
      </w:pPr>
    </w:p>
    <w:p w14:paraId="4AB4F9C7" w14:textId="1BDF1F90" w:rsidR="009A2F6E" w:rsidRPr="001334F0" w:rsidRDefault="009A2F6E" w:rsidP="007A10C1">
      <w:pPr>
        <w:spacing w:after="0" w:line="240" w:lineRule="auto"/>
        <w:rPr>
          <w:rFonts w:ascii="Times New Roman" w:eastAsia="Times New Roman" w:hAnsi="Times New Roman" w:cs="Times New Roman"/>
          <w:sz w:val="24"/>
          <w:szCs w:val="24"/>
        </w:rPr>
      </w:pPr>
    </w:p>
    <w:p w14:paraId="59CA89BD" w14:textId="4A12FADD" w:rsidR="009A2F6E" w:rsidRPr="001334F0" w:rsidRDefault="009A2F6E" w:rsidP="007A10C1">
      <w:pPr>
        <w:spacing w:after="0" w:line="240" w:lineRule="auto"/>
        <w:rPr>
          <w:rFonts w:ascii="Times New Roman" w:eastAsia="Times New Roman" w:hAnsi="Times New Roman" w:cs="Times New Roman"/>
          <w:sz w:val="24"/>
          <w:szCs w:val="24"/>
        </w:rPr>
      </w:pPr>
    </w:p>
    <w:p w14:paraId="552EDD01" w14:textId="01E15EB6" w:rsidR="009A2F6E" w:rsidRPr="001334F0" w:rsidRDefault="009A2F6E" w:rsidP="007A10C1">
      <w:pPr>
        <w:spacing w:after="0" w:line="240" w:lineRule="auto"/>
        <w:rPr>
          <w:rFonts w:ascii="Times New Roman" w:eastAsia="Times New Roman" w:hAnsi="Times New Roman" w:cs="Times New Roman"/>
          <w:sz w:val="24"/>
          <w:szCs w:val="24"/>
        </w:rPr>
      </w:pPr>
    </w:p>
    <w:p w14:paraId="3DFB1C72" w14:textId="77777777" w:rsidR="009A2F6E" w:rsidRPr="001334F0" w:rsidRDefault="009A2F6E" w:rsidP="007A10C1">
      <w:pPr>
        <w:spacing w:after="0" w:line="240" w:lineRule="auto"/>
        <w:rPr>
          <w:rFonts w:ascii="Times New Roman" w:eastAsia="Times New Roman" w:hAnsi="Times New Roman" w:cs="Times New Roman"/>
          <w:sz w:val="24"/>
          <w:szCs w:val="24"/>
        </w:rPr>
      </w:pPr>
    </w:p>
    <w:p w14:paraId="3C2D87CD" w14:textId="4F1908E7" w:rsidR="007A10C1" w:rsidRPr="001334F0" w:rsidRDefault="007A10C1" w:rsidP="007A10C1">
      <w:pPr>
        <w:spacing w:after="0" w:line="240" w:lineRule="auto"/>
        <w:rPr>
          <w:rFonts w:ascii="Times New Roman" w:eastAsia="Times New Roman" w:hAnsi="Times New Roman" w:cs="Times New Roman"/>
          <w:sz w:val="24"/>
          <w:szCs w:val="24"/>
        </w:rPr>
      </w:pPr>
    </w:p>
    <w:p w14:paraId="0E775DF6" w14:textId="145C6A41" w:rsidR="009A2F6E" w:rsidRPr="001334F0" w:rsidRDefault="009A2F6E" w:rsidP="007A10C1">
      <w:pPr>
        <w:spacing w:after="0" w:line="240" w:lineRule="auto"/>
        <w:rPr>
          <w:rFonts w:ascii="Times New Roman" w:eastAsia="Times New Roman" w:hAnsi="Times New Roman" w:cs="Times New Roman"/>
          <w:sz w:val="24"/>
          <w:szCs w:val="24"/>
        </w:rPr>
      </w:pPr>
    </w:p>
    <w:p w14:paraId="386508D2" w14:textId="77777777" w:rsidR="009A2F6E" w:rsidRPr="001334F0" w:rsidRDefault="009A2F6E" w:rsidP="007A10C1">
      <w:pPr>
        <w:spacing w:after="0" w:line="240" w:lineRule="auto"/>
        <w:rPr>
          <w:rFonts w:ascii="Times New Roman" w:eastAsia="Times New Roman" w:hAnsi="Times New Roman" w:cs="Times New Roman"/>
          <w:sz w:val="24"/>
          <w:szCs w:val="24"/>
        </w:rPr>
      </w:pPr>
    </w:p>
    <w:p w14:paraId="083669E6" w14:textId="335D4094"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lastRenderedPageBreak/>
        <w:t xml:space="preserve">Timed Output Remaining Time Operation </w:t>
      </w:r>
    </w:p>
    <w:p w14:paraId="73A753DB"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32C58F36"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3BE0DD89" w14:textId="77777777" w:rsidTr="007A10C1">
        <w:tc>
          <w:tcPr>
            <w:tcW w:w="17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44628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84E7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B5E3E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F3D58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12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C545F8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1A15BD2F" w14:textId="77777777" w:rsidTr="007A10C1">
        <w:tc>
          <w:tcPr>
            <w:tcW w:w="17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9FAC6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R</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A5F13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249ABB" w14:textId="4882BB63"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‘X’ don’t care</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050F58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12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E78CEA" w14:textId="620CC004"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59C76762" w14:textId="77777777" w:rsidTr="007A10C1">
        <w:trPr>
          <w:trHeight w:val="20"/>
        </w:trPr>
        <w:tc>
          <w:tcPr>
            <w:tcW w:w="17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07839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4F6D8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29A6B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7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EC954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2717C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7A77CDD9" w14:textId="77777777" w:rsidR="009A2F6E" w:rsidRPr="001334F0" w:rsidRDefault="009A2F6E" w:rsidP="007A10C1">
      <w:pPr>
        <w:spacing w:after="0" w:line="240" w:lineRule="auto"/>
        <w:rPr>
          <w:rFonts w:ascii="Times New Roman" w:eastAsia="Times New Roman" w:hAnsi="Times New Roman" w:cs="Times New Roman"/>
          <w:sz w:val="24"/>
          <w:szCs w:val="24"/>
        </w:rPr>
      </w:pPr>
    </w:p>
    <w:p w14:paraId="6F25BD76" w14:textId="617C5939"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32A08540"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E23AC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F58EC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17341C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AE84A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24821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6254D0E6"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24C59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R</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BDD7F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125CC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Remaining Times</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57EB79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558ED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6523167E" w14:textId="77777777" w:rsidTr="009A2F6E">
        <w:trPr>
          <w:trHeight w:val="20"/>
        </w:trPr>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DEF3D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3CD18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3FD74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329C7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A8E9E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1B1A61AE" w14:textId="17102587" w:rsidR="007A10C1" w:rsidRPr="001334F0" w:rsidRDefault="007A10C1" w:rsidP="007A10C1">
      <w:pPr>
        <w:spacing w:after="0" w:line="240" w:lineRule="auto"/>
        <w:rPr>
          <w:rFonts w:ascii="Times New Roman" w:eastAsia="Times New Roman" w:hAnsi="Times New Roman" w:cs="Times New Roman"/>
          <w:sz w:val="24"/>
          <w:szCs w:val="24"/>
        </w:rPr>
      </w:pPr>
    </w:p>
    <w:p w14:paraId="5E21FEF7"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593F30C1" w14:textId="77777777"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t>Digital Input</w:t>
      </w:r>
    </w:p>
    <w:p w14:paraId="3A011144" w14:textId="4EA6A9FC"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56002123"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1CF3F6B7"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0427D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791AB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1023CB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DDF08D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0634FA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3154BC64"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4C88A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23FF2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54CEAE" w14:textId="77777777" w:rsidR="009A2F6E"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‘X’ </w:t>
            </w:r>
          </w:p>
          <w:p w14:paraId="6D017999" w14:textId="50787070" w:rsidR="007A10C1" w:rsidRPr="001334F0" w:rsidRDefault="009A2F6E"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(Don’t </w:t>
            </w:r>
            <w:r w:rsidR="007A10C1" w:rsidRPr="001334F0">
              <w:rPr>
                <w:rFonts w:ascii="Times New Roman" w:eastAsia="Times New Roman" w:hAnsi="Times New Roman" w:cs="Times New Roman"/>
                <w:sz w:val="24"/>
                <w:szCs w:val="24"/>
              </w:rPr>
              <w:t>Care)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A2E66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6D048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36458036"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CC050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E96F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6B382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569F9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3343E4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76A608CC" w14:textId="253DBF63" w:rsidR="007A10C1" w:rsidRPr="001334F0" w:rsidRDefault="007A10C1" w:rsidP="007A10C1">
      <w:pPr>
        <w:spacing w:after="0" w:line="240" w:lineRule="auto"/>
        <w:rPr>
          <w:rFonts w:ascii="Times New Roman" w:eastAsia="Times New Roman" w:hAnsi="Times New Roman" w:cs="Times New Roman"/>
          <w:sz w:val="24"/>
          <w:szCs w:val="24"/>
        </w:rPr>
      </w:pPr>
    </w:p>
    <w:p w14:paraId="5AAC772A"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2564663E"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4"/>
        <w:gridCol w:w="1880"/>
        <w:gridCol w:w="1294"/>
      </w:tblGrid>
      <w:tr w:rsidR="007A10C1" w:rsidRPr="001334F0" w14:paraId="265A273A"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B3262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CB608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4354B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15CE5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9AB68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5CE484EC"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9F940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3FF37C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0B6F6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“High” if High</w:t>
            </w:r>
          </w:p>
          <w:p w14:paraId="3EBCF53E" w14:textId="5CF7B8AC"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r w:rsidR="0071730E" w:rsidRPr="001334F0">
              <w:rPr>
                <w:rFonts w:ascii="Times New Roman" w:eastAsia="Times New Roman" w:hAnsi="Times New Roman" w:cs="Times New Roman"/>
                <w:sz w:val="24"/>
                <w:szCs w:val="24"/>
              </w:rPr>
              <w:t xml:space="preserve">Low” </w:t>
            </w:r>
            <w:r w:rsidR="00F6797C" w:rsidRPr="001334F0">
              <w:rPr>
                <w:rFonts w:ascii="Times New Roman" w:eastAsia="Times New Roman" w:hAnsi="Times New Roman" w:cs="Times New Roman"/>
                <w:sz w:val="24"/>
                <w:szCs w:val="24"/>
              </w:rPr>
              <w:t>if Low</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1921E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6F86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47085115" w14:textId="77777777" w:rsidTr="009A2F6E">
        <w:trPr>
          <w:trHeight w:val="20"/>
        </w:trPr>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CC351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1D87A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E9D26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39B73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36DEA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29B536E7" w14:textId="49996FF6" w:rsidR="007A10C1" w:rsidRPr="001334F0" w:rsidRDefault="007A10C1" w:rsidP="007A10C1">
      <w:pPr>
        <w:spacing w:after="0" w:line="240" w:lineRule="auto"/>
        <w:rPr>
          <w:rFonts w:ascii="Times New Roman" w:eastAsia="Times New Roman" w:hAnsi="Times New Roman" w:cs="Times New Roman"/>
          <w:sz w:val="24"/>
          <w:szCs w:val="24"/>
          <w:u w:val="single"/>
        </w:rPr>
      </w:pPr>
    </w:p>
    <w:p w14:paraId="4802EB08" w14:textId="77777777" w:rsidR="00A851C3" w:rsidRPr="001334F0" w:rsidRDefault="00A851C3" w:rsidP="007A10C1">
      <w:pPr>
        <w:spacing w:after="0" w:line="240" w:lineRule="auto"/>
        <w:rPr>
          <w:rFonts w:ascii="Times New Roman" w:eastAsia="Times New Roman" w:hAnsi="Times New Roman" w:cs="Times New Roman"/>
          <w:sz w:val="24"/>
          <w:szCs w:val="24"/>
          <w:u w:val="single"/>
        </w:rPr>
      </w:pPr>
    </w:p>
    <w:p w14:paraId="28080B92" w14:textId="2F9A2825"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u w:val="single"/>
        </w:rPr>
        <w:lastRenderedPageBreak/>
        <w:t>PWM</w:t>
      </w:r>
    </w:p>
    <w:p w14:paraId="57B096BC"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2C939B11"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2206"/>
        <w:gridCol w:w="1880"/>
        <w:gridCol w:w="1294"/>
      </w:tblGrid>
      <w:tr w:rsidR="007A10C1" w:rsidRPr="001334F0" w14:paraId="0A96EECD" w14:textId="77777777" w:rsidTr="009A2F6E">
        <w:tc>
          <w:tcPr>
            <w:tcW w:w="15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B09CD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7CB5E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5B065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0EB33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8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3FCF6D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467DA139" w14:textId="77777777" w:rsidTr="009A2F6E">
        <w:tc>
          <w:tcPr>
            <w:tcW w:w="15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53EDA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I if Enable</w:t>
            </w:r>
          </w:p>
          <w:p w14:paraId="3DD064C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J if Disable</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EB6E29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205CF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Pulse in seconds (String)</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9BC8A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8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6D5C5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0E2522AD" w14:textId="77777777" w:rsidTr="009A2F6E">
        <w:tc>
          <w:tcPr>
            <w:tcW w:w="15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C9ED31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14C27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22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762AE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2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F588C3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8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767C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5950CA21" w14:textId="77777777" w:rsidR="00C4651B" w:rsidRPr="001334F0" w:rsidRDefault="00C4651B" w:rsidP="007A10C1">
      <w:pPr>
        <w:spacing w:after="0" w:line="240" w:lineRule="auto"/>
        <w:rPr>
          <w:rFonts w:ascii="Times New Roman" w:eastAsia="Times New Roman" w:hAnsi="Times New Roman" w:cs="Times New Roman"/>
          <w:sz w:val="24"/>
          <w:szCs w:val="24"/>
        </w:rPr>
      </w:pPr>
    </w:p>
    <w:p w14:paraId="3AEC6E48" w14:textId="5B68AA0E" w:rsidR="007A10C1" w:rsidRPr="001334F0" w:rsidRDefault="009A2F6E"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 </w:t>
      </w:r>
      <w:r w:rsidR="007A10C1" w:rsidRPr="001334F0">
        <w:rPr>
          <w:rFonts w:ascii="Times New Roman" w:eastAsia="Times New Roman" w:hAnsi="Times New Roman" w:cs="Times New Roman"/>
          <w:sz w:val="24"/>
          <w:szCs w:val="24"/>
        </w:rPr>
        <w:t>MCU TO GUI</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5"/>
        <w:gridCol w:w="1880"/>
        <w:gridCol w:w="1294"/>
      </w:tblGrid>
      <w:tr w:rsidR="007A10C1" w:rsidRPr="001334F0" w14:paraId="7DE298B9"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F971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63825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8C975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973DA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25D17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5E0F728C"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09FC1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P</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1A287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8F837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if Successful</w:t>
            </w:r>
          </w:p>
          <w:p w14:paraId="11B47B4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'0’ if Not Success</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EAFCA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EAAD8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640DB37C" w14:textId="77777777" w:rsidTr="009A2F6E">
        <w:tc>
          <w:tcPr>
            <w:tcW w:w="159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AA5DB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FDA352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362D2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6F010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B87CE9A"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0FB6AD41" w14:textId="2649C855" w:rsidR="007A10C1" w:rsidRPr="001334F0" w:rsidRDefault="007A10C1" w:rsidP="007A10C1">
      <w:pPr>
        <w:spacing w:after="0" w:line="240" w:lineRule="auto"/>
        <w:rPr>
          <w:rFonts w:ascii="Times New Roman" w:eastAsia="Times New Roman" w:hAnsi="Times New Roman" w:cs="Times New Roman"/>
          <w:sz w:val="24"/>
          <w:szCs w:val="24"/>
        </w:rPr>
      </w:pPr>
    </w:p>
    <w:p w14:paraId="6E2159AC" w14:textId="77777777" w:rsidR="007A10C1" w:rsidRPr="001334F0" w:rsidRDefault="007A10C1" w:rsidP="007A10C1">
      <w:pPr>
        <w:spacing w:after="0" w:line="240" w:lineRule="auto"/>
        <w:rPr>
          <w:rFonts w:ascii="Times New Roman" w:eastAsia="Times New Roman" w:hAnsi="Times New Roman" w:cs="Times New Roman"/>
          <w:sz w:val="24"/>
          <w:szCs w:val="24"/>
          <w:u w:val="single"/>
        </w:rPr>
      </w:pPr>
      <w:r w:rsidRPr="001334F0">
        <w:rPr>
          <w:rFonts w:ascii="Times New Roman" w:eastAsia="Times New Roman" w:hAnsi="Times New Roman" w:cs="Times New Roman"/>
          <w:sz w:val="24"/>
          <w:szCs w:val="24"/>
          <w:u w:val="single"/>
        </w:rPr>
        <w:t>ADC</w:t>
      </w:r>
    </w:p>
    <w:p w14:paraId="107A0B21"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3509BD57"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GUI TO MCU</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00"/>
        <w:gridCol w:w="1880"/>
        <w:gridCol w:w="1919"/>
        <w:gridCol w:w="1880"/>
        <w:gridCol w:w="1294"/>
      </w:tblGrid>
      <w:tr w:rsidR="007A10C1" w:rsidRPr="001334F0" w14:paraId="1420FB26" w14:textId="77777777" w:rsidTr="003F3C46">
        <w:trPr>
          <w:trHeight w:val="198"/>
        </w:trPr>
        <w:tc>
          <w:tcPr>
            <w:tcW w:w="16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1B18FF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ECDD0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E76D3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56C35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11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091601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7A10C1" w:rsidRPr="001334F0" w14:paraId="5B6BA946" w14:textId="77777777" w:rsidTr="003F3C46">
        <w:trPr>
          <w:trHeight w:val="305"/>
        </w:trPr>
        <w:tc>
          <w:tcPr>
            <w:tcW w:w="16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4FA6B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ABB800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62AE28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Channel No (String)</w:t>
            </w:r>
          </w:p>
          <w:p w14:paraId="564072E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From 1 to …Nth channel</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844A4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11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2166A5"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7A10C1" w:rsidRPr="001334F0" w14:paraId="52E960FB" w14:textId="77777777" w:rsidTr="003F3C46">
        <w:trPr>
          <w:trHeight w:val="101"/>
        </w:trPr>
        <w:tc>
          <w:tcPr>
            <w:tcW w:w="16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C49C5D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538642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9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68420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7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BAEAE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1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D27544"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5E3A6EA0"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w:t>
      </w:r>
    </w:p>
    <w:p w14:paraId="02B2CA1E" w14:textId="77777777" w:rsidR="007A10C1" w:rsidRPr="001334F0" w:rsidRDefault="007A10C1" w:rsidP="007A10C1">
      <w:pPr>
        <w:spacing w:after="0" w:line="240" w:lineRule="auto"/>
        <w:rPr>
          <w:rFonts w:ascii="Times New Roman" w:eastAsia="Times New Roman" w:hAnsi="Times New Roman" w:cs="Times New Roman"/>
          <w:sz w:val="24"/>
          <w:szCs w:val="24"/>
        </w:rPr>
      </w:pPr>
    </w:p>
    <w:p w14:paraId="20009A25" w14:textId="195A3D38" w:rsidR="007A10C1" w:rsidRPr="001334F0" w:rsidRDefault="007A10C1" w:rsidP="007A10C1">
      <w:pPr>
        <w:spacing w:after="0" w:line="240" w:lineRule="auto"/>
        <w:rPr>
          <w:rFonts w:ascii="Times New Roman" w:eastAsia="Times New Roman" w:hAnsi="Times New Roman" w:cs="Times New Roman"/>
          <w:sz w:val="24"/>
          <w:szCs w:val="24"/>
        </w:rPr>
      </w:pPr>
    </w:p>
    <w:p w14:paraId="35EB5A85" w14:textId="20FC7D9B" w:rsidR="003F3C46" w:rsidRPr="001334F0" w:rsidRDefault="003F3C46" w:rsidP="007A10C1">
      <w:pPr>
        <w:spacing w:after="0" w:line="240" w:lineRule="auto"/>
        <w:rPr>
          <w:rFonts w:ascii="Times New Roman" w:eastAsia="Times New Roman" w:hAnsi="Times New Roman" w:cs="Times New Roman"/>
          <w:sz w:val="24"/>
          <w:szCs w:val="24"/>
        </w:rPr>
      </w:pPr>
    </w:p>
    <w:p w14:paraId="116B5C42" w14:textId="5EBF0540" w:rsidR="003F3C46" w:rsidRPr="001334F0" w:rsidRDefault="003F3C46" w:rsidP="007A10C1">
      <w:pPr>
        <w:spacing w:after="0" w:line="240" w:lineRule="auto"/>
        <w:rPr>
          <w:rFonts w:ascii="Times New Roman" w:eastAsia="Times New Roman" w:hAnsi="Times New Roman" w:cs="Times New Roman"/>
          <w:sz w:val="24"/>
          <w:szCs w:val="24"/>
        </w:rPr>
      </w:pPr>
    </w:p>
    <w:p w14:paraId="613947B5" w14:textId="6D80D453" w:rsidR="003F3C46" w:rsidRPr="001334F0" w:rsidRDefault="003F3C46" w:rsidP="007A10C1">
      <w:pPr>
        <w:spacing w:after="0" w:line="240" w:lineRule="auto"/>
        <w:rPr>
          <w:rFonts w:ascii="Times New Roman" w:eastAsia="Times New Roman" w:hAnsi="Times New Roman" w:cs="Times New Roman"/>
          <w:sz w:val="24"/>
          <w:szCs w:val="24"/>
        </w:rPr>
      </w:pPr>
    </w:p>
    <w:p w14:paraId="025E71BC" w14:textId="7C3DFD41" w:rsidR="003F3C46" w:rsidRPr="001334F0" w:rsidRDefault="003F3C46" w:rsidP="007A10C1">
      <w:pPr>
        <w:spacing w:after="0" w:line="240" w:lineRule="auto"/>
        <w:rPr>
          <w:rFonts w:ascii="Times New Roman" w:eastAsia="Times New Roman" w:hAnsi="Times New Roman" w:cs="Times New Roman"/>
          <w:sz w:val="24"/>
          <w:szCs w:val="24"/>
        </w:rPr>
      </w:pPr>
    </w:p>
    <w:p w14:paraId="71299D26" w14:textId="647EB95B" w:rsidR="003F3C46" w:rsidRPr="001334F0" w:rsidRDefault="003F3C46" w:rsidP="007A10C1">
      <w:pPr>
        <w:spacing w:after="0" w:line="240" w:lineRule="auto"/>
        <w:rPr>
          <w:rFonts w:ascii="Times New Roman" w:eastAsia="Times New Roman" w:hAnsi="Times New Roman" w:cs="Times New Roman"/>
          <w:sz w:val="24"/>
          <w:szCs w:val="24"/>
        </w:rPr>
      </w:pPr>
    </w:p>
    <w:p w14:paraId="2F1DF812" w14:textId="0149D0C3" w:rsidR="003F3C46" w:rsidRPr="001334F0" w:rsidRDefault="003F3C46" w:rsidP="007A10C1">
      <w:pPr>
        <w:spacing w:after="0" w:line="240" w:lineRule="auto"/>
        <w:rPr>
          <w:rFonts w:ascii="Times New Roman" w:eastAsia="Times New Roman" w:hAnsi="Times New Roman" w:cs="Times New Roman"/>
          <w:sz w:val="24"/>
          <w:szCs w:val="24"/>
        </w:rPr>
      </w:pPr>
    </w:p>
    <w:p w14:paraId="52264E97" w14:textId="77777777" w:rsidR="007A10C1" w:rsidRPr="001334F0" w:rsidRDefault="007A10C1" w:rsidP="007A10C1">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MCU TO GUI</w:t>
      </w:r>
    </w:p>
    <w:tbl>
      <w:tblPr>
        <w:tblW w:w="844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06"/>
        <w:gridCol w:w="1466"/>
        <w:gridCol w:w="1405"/>
        <w:gridCol w:w="1466"/>
        <w:gridCol w:w="1305"/>
        <w:gridCol w:w="1374"/>
        <w:gridCol w:w="918"/>
      </w:tblGrid>
      <w:tr w:rsidR="00CF00DA" w:rsidRPr="001334F0" w14:paraId="51D24E5B" w14:textId="77777777" w:rsidTr="00CF00DA">
        <w:trPr>
          <w:trHeight w:val="255"/>
        </w:trPr>
        <w:tc>
          <w:tcPr>
            <w:tcW w:w="12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A1DCD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Flag</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6A1B96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Delimiter1</w:t>
            </w:r>
          </w:p>
        </w:tc>
        <w:tc>
          <w:tcPr>
            <w:tcW w:w="12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551D4E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 xml:space="preserve">Operation </w:t>
            </w:r>
          </w:p>
          <w:p w14:paraId="5F621FEC"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Payload 1</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6F97F2"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Delimiter2</w:t>
            </w:r>
          </w:p>
        </w:tc>
        <w:tc>
          <w:tcPr>
            <w:tcW w:w="1180" w:type="dxa"/>
            <w:tcBorders>
              <w:top w:val="single" w:sz="8" w:space="0" w:color="A3A3A3"/>
              <w:left w:val="single" w:sz="8" w:space="0" w:color="A3A3A3"/>
              <w:bottom w:val="single" w:sz="8" w:space="0" w:color="A3A3A3"/>
              <w:right w:val="single" w:sz="8" w:space="0" w:color="A3A3A3"/>
            </w:tcBorders>
          </w:tcPr>
          <w:p w14:paraId="1E24F86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Operation Payload2</w:t>
            </w:r>
          </w:p>
        </w:tc>
        <w:tc>
          <w:tcPr>
            <w:tcW w:w="12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B59766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Delimiter 3</w:t>
            </w:r>
          </w:p>
        </w:tc>
        <w:tc>
          <w:tcPr>
            <w:tcW w:w="830" w:type="dxa"/>
            <w:tcBorders>
              <w:top w:val="single" w:sz="8" w:space="0" w:color="A3A3A3"/>
              <w:left w:val="single" w:sz="8" w:space="0" w:color="A3A3A3"/>
              <w:bottom w:val="single" w:sz="8" w:space="0" w:color="A3A3A3"/>
              <w:right w:val="single" w:sz="8" w:space="0" w:color="A3A3A3"/>
            </w:tcBorders>
          </w:tcPr>
          <w:p w14:paraId="022147F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End Flag</w:t>
            </w:r>
          </w:p>
        </w:tc>
      </w:tr>
      <w:tr w:rsidR="00CF00DA" w:rsidRPr="001334F0" w14:paraId="41E606F7" w14:textId="77777777" w:rsidTr="00CF00DA">
        <w:trPr>
          <w:trHeight w:val="527"/>
        </w:trPr>
        <w:tc>
          <w:tcPr>
            <w:tcW w:w="12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14D66D"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672C427"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12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BDBDA9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Channel No (String)</w:t>
            </w:r>
          </w:p>
          <w:p w14:paraId="4C5EC00E"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From 1 to …Nth channel</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9FABF1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&amp;</w:t>
            </w:r>
          </w:p>
        </w:tc>
        <w:tc>
          <w:tcPr>
            <w:tcW w:w="1180" w:type="dxa"/>
            <w:tcBorders>
              <w:top w:val="single" w:sz="8" w:space="0" w:color="A3A3A3"/>
              <w:left w:val="single" w:sz="8" w:space="0" w:color="A3A3A3"/>
              <w:bottom w:val="single" w:sz="8" w:space="0" w:color="A3A3A3"/>
              <w:right w:val="single" w:sz="8" w:space="0" w:color="A3A3A3"/>
            </w:tcBorders>
          </w:tcPr>
          <w:p w14:paraId="5380AAD1"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Raw ADC Value (String)</w:t>
            </w:r>
          </w:p>
        </w:tc>
        <w:tc>
          <w:tcPr>
            <w:tcW w:w="12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26043F"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c>
          <w:tcPr>
            <w:tcW w:w="830" w:type="dxa"/>
            <w:tcBorders>
              <w:top w:val="single" w:sz="8" w:space="0" w:color="A3A3A3"/>
              <w:left w:val="single" w:sz="8" w:space="0" w:color="A3A3A3"/>
              <w:bottom w:val="single" w:sz="8" w:space="0" w:color="A3A3A3"/>
              <w:right w:val="single" w:sz="8" w:space="0" w:color="A3A3A3"/>
            </w:tcBorders>
          </w:tcPr>
          <w:p w14:paraId="6F7DA313"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w:t>
            </w:r>
          </w:p>
        </w:tc>
      </w:tr>
      <w:tr w:rsidR="00CF00DA" w:rsidRPr="001334F0" w14:paraId="6DAC824A" w14:textId="77777777" w:rsidTr="00CF00DA">
        <w:trPr>
          <w:trHeight w:val="263"/>
        </w:trPr>
        <w:tc>
          <w:tcPr>
            <w:tcW w:w="12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A5FD56"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AF48A4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2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69D54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32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27FF00"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1180" w:type="dxa"/>
            <w:tcBorders>
              <w:top w:val="single" w:sz="8" w:space="0" w:color="A3A3A3"/>
              <w:left w:val="single" w:sz="8" w:space="0" w:color="A3A3A3"/>
              <w:bottom w:val="single" w:sz="8" w:space="0" w:color="A3A3A3"/>
              <w:right w:val="single" w:sz="8" w:space="0" w:color="A3A3A3"/>
            </w:tcBorders>
          </w:tcPr>
          <w:p w14:paraId="266E86A8"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Length of payload</w:t>
            </w:r>
          </w:p>
        </w:tc>
        <w:tc>
          <w:tcPr>
            <w:tcW w:w="12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30A4FB"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c>
          <w:tcPr>
            <w:tcW w:w="830" w:type="dxa"/>
            <w:tcBorders>
              <w:top w:val="single" w:sz="8" w:space="0" w:color="A3A3A3"/>
              <w:left w:val="single" w:sz="8" w:space="0" w:color="A3A3A3"/>
              <w:bottom w:val="single" w:sz="8" w:space="0" w:color="A3A3A3"/>
              <w:right w:val="single" w:sz="8" w:space="0" w:color="A3A3A3"/>
            </w:tcBorders>
          </w:tcPr>
          <w:p w14:paraId="5A363C19" w14:textId="77777777" w:rsidR="007A10C1" w:rsidRPr="001334F0" w:rsidRDefault="007A10C1" w:rsidP="009A2F6E">
            <w:pPr>
              <w:spacing w:after="0" w:line="240" w:lineRule="auto"/>
              <w:rPr>
                <w:rFonts w:ascii="Times New Roman" w:eastAsia="Times New Roman" w:hAnsi="Times New Roman" w:cs="Times New Roman"/>
                <w:sz w:val="24"/>
                <w:szCs w:val="24"/>
              </w:rPr>
            </w:pPr>
            <w:r w:rsidRPr="001334F0">
              <w:rPr>
                <w:rFonts w:ascii="Times New Roman" w:eastAsia="Times New Roman" w:hAnsi="Times New Roman" w:cs="Times New Roman"/>
                <w:sz w:val="24"/>
                <w:szCs w:val="24"/>
              </w:rPr>
              <w:t>1 Byte</w:t>
            </w:r>
          </w:p>
        </w:tc>
      </w:tr>
    </w:tbl>
    <w:p w14:paraId="0BBC6DAE" w14:textId="283B204B" w:rsidR="007A10C1" w:rsidRPr="001334F0" w:rsidRDefault="007A10C1" w:rsidP="00B74F55">
      <w:pPr>
        <w:rPr>
          <w:rFonts w:ascii="Times New Roman" w:hAnsi="Times New Roman" w:cs="Times New Roman"/>
          <w:lang w:eastAsia="zh-TW"/>
        </w:rPr>
      </w:pPr>
    </w:p>
    <w:p w14:paraId="4F1716EF" w14:textId="3EFEA607" w:rsidR="00972720" w:rsidRPr="001334F0" w:rsidRDefault="007D6D43" w:rsidP="00972720">
      <w:pPr>
        <w:rPr>
          <w:rFonts w:ascii="Times New Roman" w:hAnsi="Times New Roman" w:cs="Times New Roman"/>
          <w:lang w:eastAsia="zh-TW"/>
        </w:rPr>
      </w:pPr>
      <w:r w:rsidRPr="001334F0">
        <w:rPr>
          <w:rFonts w:ascii="Times New Roman" w:hAnsi="Times New Roman" w:cs="Times New Roman"/>
          <w:lang w:eastAsia="zh-TW"/>
        </w:rPr>
        <w:t>MCU FIRMWARE:</w:t>
      </w:r>
      <w:r w:rsidR="008A7D3F">
        <w:rPr>
          <w:rFonts w:ascii="Times New Roman" w:hAnsi="Times New Roman" w:cs="Times New Roman"/>
          <w:lang w:eastAsia="zh-TW"/>
        </w:rPr>
        <w:t xml:space="preserve"> (See Figure -</w:t>
      </w:r>
      <w:r w:rsidR="001A7704">
        <w:rPr>
          <w:rFonts w:ascii="Times New Roman" w:hAnsi="Times New Roman" w:cs="Times New Roman"/>
          <w:lang w:eastAsia="zh-TW"/>
        </w:rPr>
        <w:t>16</w:t>
      </w:r>
      <w:r w:rsidR="000A73E8">
        <w:rPr>
          <w:rFonts w:ascii="Times New Roman" w:hAnsi="Times New Roman" w:cs="Times New Roman"/>
          <w:lang w:eastAsia="zh-TW"/>
        </w:rPr>
        <w:t>,</w:t>
      </w:r>
      <w:r w:rsidR="000A73E8" w:rsidRPr="000A73E8">
        <w:rPr>
          <w:rFonts w:ascii="Times New Roman" w:hAnsi="Times New Roman" w:cs="Times New Roman"/>
          <w:lang w:eastAsia="zh-TW"/>
        </w:rPr>
        <w:t xml:space="preserve"> </w:t>
      </w:r>
      <w:r w:rsidR="000A73E8">
        <w:rPr>
          <w:rFonts w:ascii="Times New Roman" w:hAnsi="Times New Roman" w:cs="Times New Roman"/>
          <w:lang w:eastAsia="zh-TW"/>
        </w:rPr>
        <w:t>Figure -</w:t>
      </w:r>
      <w:r w:rsidR="000A73E8">
        <w:rPr>
          <w:rFonts w:ascii="Times New Roman" w:hAnsi="Times New Roman" w:cs="Times New Roman"/>
          <w:lang w:eastAsia="zh-TW"/>
        </w:rPr>
        <w:t>17</w:t>
      </w:r>
      <w:r w:rsidR="001A7704">
        <w:rPr>
          <w:rFonts w:ascii="Times New Roman" w:hAnsi="Times New Roman" w:cs="Times New Roman"/>
          <w:lang w:eastAsia="zh-TW"/>
        </w:rPr>
        <w:t xml:space="preserve">, Appendix A for </w:t>
      </w:r>
      <w:r w:rsidR="00E91406">
        <w:rPr>
          <w:rFonts w:ascii="Times New Roman" w:hAnsi="Times New Roman" w:cs="Times New Roman"/>
          <w:lang w:eastAsia="zh-TW"/>
        </w:rPr>
        <w:t>Component</w:t>
      </w:r>
      <w:r w:rsidR="008A7D3F">
        <w:rPr>
          <w:rFonts w:ascii="Times New Roman" w:hAnsi="Times New Roman" w:cs="Times New Roman"/>
          <w:lang w:eastAsia="zh-TW"/>
        </w:rPr>
        <w:t xml:space="preserve"> </w:t>
      </w:r>
      <w:r w:rsidR="006B4808">
        <w:rPr>
          <w:rFonts w:ascii="Times New Roman" w:hAnsi="Times New Roman" w:cs="Times New Roman"/>
          <w:lang w:eastAsia="zh-TW"/>
        </w:rPr>
        <w:t>Dependencies)</w:t>
      </w:r>
    </w:p>
    <w:p w14:paraId="189D36EE" w14:textId="005F2D3A" w:rsidR="00A85250" w:rsidRPr="001334F0" w:rsidRDefault="00544AD3" w:rsidP="00972720">
      <w:pPr>
        <w:rPr>
          <w:rFonts w:ascii="Times New Roman" w:hAnsi="Times New Roman" w:cs="Times New Roman"/>
          <w:sz w:val="24"/>
          <w:szCs w:val="24"/>
          <w:lang w:eastAsia="zh-TW"/>
        </w:rPr>
      </w:pPr>
      <w:r w:rsidRPr="001334F0">
        <w:rPr>
          <w:rFonts w:ascii="Times New Roman" w:hAnsi="Times New Roman" w:cs="Times New Roman"/>
          <w:sz w:val="24"/>
          <w:szCs w:val="24"/>
          <w:lang w:eastAsia="zh-TW"/>
        </w:rPr>
        <w:t>Free RTOS:</w:t>
      </w:r>
      <w:r w:rsidRPr="001334F0">
        <w:rPr>
          <w:rFonts w:ascii="Times New Roman" w:hAnsi="Times New Roman" w:cs="Times New Roman"/>
          <w:sz w:val="24"/>
          <w:szCs w:val="24"/>
          <w:lang w:eastAsia="zh-TW"/>
        </w:rPr>
        <w:br/>
      </w:r>
      <w:r w:rsidR="00B657B4" w:rsidRPr="001334F0">
        <w:rPr>
          <w:rFonts w:ascii="Times New Roman" w:hAnsi="Times New Roman" w:cs="Times New Roman"/>
          <w:sz w:val="24"/>
          <w:szCs w:val="24"/>
          <w:lang w:eastAsia="zh-TW"/>
        </w:rPr>
        <w:t>It is a real-time operating system kernel for embedded devices that has been ported to 35 microcontroller platforms.</w:t>
      </w:r>
      <w:r w:rsidR="00041A2A" w:rsidRPr="001334F0">
        <w:rPr>
          <w:rFonts w:ascii="Times New Roman" w:hAnsi="Times New Roman" w:cs="Times New Roman"/>
          <w:sz w:val="24"/>
          <w:szCs w:val="24"/>
          <w:lang w:eastAsia="zh-TW"/>
        </w:rPr>
        <w:t xml:space="preserve"> </w:t>
      </w:r>
      <w:r w:rsidR="00D75DF3" w:rsidRPr="001334F0">
        <w:rPr>
          <w:rFonts w:ascii="Times New Roman" w:hAnsi="Times New Roman" w:cs="Times New Roman"/>
          <w:sz w:val="24"/>
          <w:szCs w:val="24"/>
          <w:lang w:eastAsia="zh-TW"/>
        </w:rPr>
        <w:t xml:space="preserve"> </w:t>
      </w:r>
      <w:r w:rsidR="00D75DF3" w:rsidRPr="001334F0">
        <w:rPr>
          <w:rFonts w:ascii="Times New Roman" w:hAnsi="Times New Roman" w:cs="Times New Roman"/>
          <w:color w:val="222222"/>
          <w:sz w:val="24"/>
          <w:szCs w:val="24"/>
        </w:rPr>
        <w:t>Free</w:t>
      </w:r>
      <w:r w:rsidR="006C08D6" w:rsidRPr="001334F0">
        <w:rPr>
          <w:rFonts w:ascii="Times New Roman" w:hAnsi="Times New Roman" w:cs="Times New Roman"/>
          <w:color w:val="222222"/>
          <w:sz w:val="24"/>
          <w:szCs w:val="24"/>
        </w:rPr>
        <w:t>-</w:t>
      </w:r>
      <w:r w:rsidR="00D75DF3" w:rsidRPr="001334F0">
        <w:rPr>
          <w:rFonts w:ascii="Times New Roman" w:hAnsi="Times New Roman" w:cs="Times New Roman"/>
          <w:color w:val="222222"/>
          <w:sz w:val="24"/>
          <w:szCs w:val="24"/>
        </w:rPr>
        <w:t xml:space="preserve">RTOS is designed to be small and simple. The kernel itself consists of only three C files. To make the code readable, easy to port, and maintainable, it is written mostly in C, but there are </w:t>
      </w:r>
      <w:bookmarkStart w:id="4" w:name="_GoBack"/>
      <w:bookmarkEnd w:id="4"/>
      <w:r w:rsidR="00D75DF3" w:rsidRPr="001334F0">
        <w:rPr>
          <w:rFonts w:ascii="Times New Roman" w:hAnsi="Times New Roman" w:cs="Times New Roman"/>
          <w:color w:val="222222"/>
          <w:sz w:val="24"/>
          <w:szCs w:val="24"/>
        </w:rPr>
        <w:t>a few assembly functions included where needed (mostly in architecture-specific scheduler routines). Free RTOS method used in this project include multiple tasks and software timers.</w:t>
      </w:r>
    </w:p>
    <w:p w14:paraId="014A23A0" w14:textId="70DC1AF3" w:rsidR="00D75DF3" w:rsidRPr="001334F0" w:rsidRDefault="0030532E" w:rsidP="00972720">
      <w:pPr>
        <w:rPr>
          <w:rFonts w:ascii="Times New Roman" w:hAnsi="Times New Roman" w:cs="Times New Roman"/>
          <w:lang w:eastAsia="zh-TW"/>
        </w:rPr>
      </w:pPr>
      <w:proofErr w:type="spellStart"/>
      <w:r w:rsidRPr="001334F0">
        <w:rPr>
          <w:rFonts w:ascii="Times New Roman" w:hAnsi="Times New Roman" w:cs="Times New Roman"/>
          <w:lang w:eastAsia="zh-TW"/>
        </w:rPr>
        <w:t>ADC.c</w:t>
      </w:r>
      <w:proofErr w:type="spellEnd"/>
      <w:r w:rsidR="00544AD3" w:rsidRPr="001334F0">
        <w:rPr>
          <w:rFonts w:ascii="Times New Roman" w:hAnsi="Times New Roman" w:cs="Times New Roman"/>
          <w:lang w:eastAsia="zh-TW"/>
        </w:rPr>
        <w:t>,</w:t>
      </w:r>
      <w:r w:rsidR="0020519D" w:rsidRPr="001334F0">
        <w:rPr>
          <w:rFonts w:ascii="Times New Roman" w:hAnsi="Times New Roman" w:cs="Times New Roman"/>
          <w:lang w:eastAsia="zh-TW"/>
        </w:rPr>
        <w:t xml:space="preserve"> </w:t>
      </w:r>
      <w:r w:rsidR="00544AD3" w:rsidRPr="001334F0">
        <w:rPr>
          <w:rFonts w:ascii="Times New Roman" w:hAnsi="Times New Roman" w:cs="Times New Roman"/>
          <w:lang w:eastAsia="zh-TW"/>
        </w:rPr>
        <w:t>.h</w:t>
      </w:r>
      <w:r w:rsidRPr="001334F0">
        <w:rPr>
          <w:rFonts w:ascii="Times New Roman" w:hAnsi="Times New Roman" w:cs="Times New Roman"/>
          <w:lang w:eastAsia="zh-TW"/>
        </w:rPr>
        <w:br/>
      </w:r>
      <w:r w:rsidR="00544AD3" w:rsidRPr="001334F0">
        <w:rPr>
          <w:rFonts w:ascii="Times New Roman" w:hAnsi="Times New Roman" w:cs="Times New Roman"/>
          <w:lang w:eastAsia="zh-TW"/>
        </w:rPr>
        <w:t>This</w:t>
      </w:r>
      <w:r w:rsidR="00D75DF3" w:rsidRPr="001334F0">
        <w:rPr>
          <w:rFonts w:ascii="Times New Roman" w:hAnsi="Times New Roman" w:cs="Times New Roman"/>
          <w:lang w:eastAsia="zh-TW"/>
        </w:rPr>
        <w:t xml:space="preserve"> source</w:t>
      </w:r>
      <w:r w:rsidR="00544AD3" w:rsidRPr="001334F0">
        <w:rPr>
          <w:rFonts w:ascii="Times New Roman" w:hAnsi="Times New Roman" w:cs="Times New Roman"/>
          <w:lang w:eastAsia="zh-TW"/>
        </w:rPr>
        <w:t xml:space="preserve"> and header</w:t>
      </w:r>
      <w:r w:rsidR="00D75DF3" w:rsidRPr="001334F0">
        <w:rPr>
          <w:rFonts w:ascii="Times New Roman" w:hAnsi="Times New Roman" w:cs="Times New Roman"/>
          <w:lang w:eastAsia="zh-TW"/>
        </w:rPr>
        <w:t xml:space="preserve"> file</w:t>
      </w:r>
      <w:r w:rsidR="00544AD3" w:rsidRPr="001334F0">
        <w:rPr>
          <w:rFonts w:ascii="Times New Roman" w:hAnsi="Times New Roman" w:cs="Times New Roman"/>
          <w:lang w:eastAsia="zh-TW"/>
        </w:rPr>
        <w:t>s</w:t>
      </w:r>
      <w:r w:rsidR="00D75DF3" w:rsidRPr="001334F0">
        <w:rPr>
          <w:rFonts w:ascii="Times New Roman" w:hAnsi="Times New Roman" w:cs="Times New Roman"/>
          <w:lang w:eastAsia="zh-TW"/>
        </w:rPr>
        <w:t xml:space="preserve"> </w:t>
      </w:r>
      <w:r w:rsidR="00544AD3" w:rsidRPr="001334F0">
        <w:rPr>
          <w:rFonts w:ascii="Times New Roman" w:hAnsi="Times New Roman" w:cs="Times New Roman"/>
          <w:lang w:eastAsia="zh-TW"/>
        </w:rPr>
        <w:t>contain</w:t>
      </w:r>
      <w:r w:rsidR="00D75DF3" w:rsidRPr="001334F0">
        <w:rPr>
          <w:rFonts w:ascii="Times New Roman" w:hAnsi="Times New Roman" w:cs="Times New Roman"/>
          <w:lang w:eastAsia="zh-TW"/>
        </w:rPr>
        <w:t xml:space="preserve"> initializations</w:t>
      </w:r>
      <w:r w:rsidRPr="001334F0">
        <w:rPr>
          <w:rFonts w:ascii="Times New Roman" w:hAnsi="Times New Roman" w:cs="Times New Roman"/>
          <w:lang w:eastAsia="zh-TW"/>
        </w:rPr>
        <w:t xml:space="preserve"> and implementations</w:t>
      </w:r>
      <w:r w:rsidR="00D75DF3" w:rsidRPr="001334F0">
        <w:rPr>
          <w:rFonts w:ascii="Times New Roman" w:hAnsi="Times New Roman" w:cs="Times New Roman"/>
          <w:lang w:eastAsia="zh-TW"/>
        </w:rPr>
        <w:t xml:space="preserve"> for ADC module. This source file also</w:t>
      </w:r>
      <w:r w:rsidR="00A44BB0" w:rsidRPr="001334F0">
        <w:rPr>
          <w:rFonts w:ascii="Times New Roman" w:hAnsi="Times New Roman" w:cs="Times New Roman"/>
          <w:lang w:eastAsia="zh-TW"/>
        </w:rPr>
        <w:t xml:space="preserve"> contains the function t</w:t>
      </w:r>
      <w:r w:rsidR="000F2B70" w:rsidRPr="001334F0">
        <w:rPr>
          <w:rFonts w:ascii="Times New Roman" w:hAnsi="Times New Roman" w:cs="Times New Roman"/>
          <w:lang w:eastAsia="zh-TW"/>
        </w:rPr>
        <w:t>hat starts, stops sampling and c</w:t>
      </w:r>
      <w:r w:rsidR="00EA005C" w:rsidRPr="001334F0">
        <w:rPr>
          <w:rFonts w:ascii="Times New Roman" w:hAnsi="Times New Roman" w:cs="Times New Roman"/>
          <w:lang w:eastAsia="zh-TW"/>
        </w:rPr>
        <w:t>onverts analog value to digital based on analog channel and delay between start and stop sampling.</w:t>
      </w:r>
    </w:p>
    <w:p w14:paraId="3C2F3AE0" w14:textId="26A05B52" w:rsidR="00B657B4" w:rsidRPr="001334F0" w:rsidRDefault="0030532E" w:rsidP="00972720">
      <w:pPr>
        <w:rPr>
          <w:rFonts w:ascii="Times New Roman" w:hAnsi="Times New Roman" w:cs="Times New Roman"/>
          <w:lang w:eastAsia="zh-TW"/>
        </w:rPr>
      </w:pPr>
      <w:r w:rsidRPr="001334F0">
        <w:rPr>
          <w:rFonts w:ascii="Times New Roman" w:hAnsi="Times New Roman" w:cs="Times New Roman"/>
          <w:lang w:eastAsia="zh-TW"/>
        </w:rPr>
        <w:t xml:space="preserve">Timed </w:t>
      </w:r>
      <w:proofErr w:type="spellStart"/>
      <w:r w:rsidRPr="001334F0">
        <w:rPr>
          <w:rFonts w:ascii="Times New Roman" w:hAnsi="Times New Roman" w:cs="Times New Roman"/>
          <w:lang w:eastAsia="zh-TW"/>
        </w:rPr>
        <w:t>Output.c</w:t>
      </w:r>
      <w:r w:rsidR="00544AD3" w:rsidRPr="001334F0">
        <w:rPr>
          <w:rFonts w:ascii="Times New Roman" w:hAnsi="Times New Roman" w:cs="Times New Roman"/>
          <w:lang w:eastAsia="zh-TW"/>
        </w:rPr>
        <w:t>,.h</w:t>
      </w:r>
      <w:proofErr w:type="spellEnd"/>
      <w:r w:rsidRPr="001334F0">
        <w:rPr>
          <w:rFonts w:ascii="Times New Roman" w:hAnsi="Times New Roman" w:cs="Times New Roman"/>
          <w:lang w:eastAsia="zh-TW"/>
        </w:rPr>
        <w:br/>
        <w:t xml:space="preserve">This source </w:t>
      </w:r>
      <w:r w:rsidR="00544AD3" w:rsidRPr="001334F0">
        <w:rPr>
          <w:rFonts w:ascii="Times New Roman" w:hAnsi="Times New Roman" w:cs="Times New Roman"/>
          <w:lang w:eastAsia="zh-TW"/>
        </w:rPr>
        <w:t xml:space="preserve">and header </w:t>
      </w:r>
      <w:r w:rsidRPr="001334F0">
        <w:rPr>
          <w:rFonts w:ascii="Times New Roman" w:hAnsi="Times New Roman" w:cs="Times New Roman"/>
          <w:lang w:eastAsia="zh-TW"/>
        </w:rPr>
        <w:t>file contains implementation for timed output module. This file contains Software timer and software timer handler provided by Free RTOS.</w:t>
      </w:r>
    </w:p>
    <w:p w14:paraId="5D6CAF05" w14:textId="64DA4E1D" w:rsidR="00544AD3" w:rsidRPr="001334F0" w:rsidRDefault="00544AD3" w:rsidP="00972720">
      <w:pPr>
        <w:rPr>
          <w:rFonts w:ascii="Times New Roman" w:hAnsi="Times New Roman" w:cs="Times New Roman"/>
          <w:lang w:eastAsia="zh-TW"/>
        </w:rPr>
      </w:pPr>
    </w:p>
    <w:p w14:paraId="6559E845" w14:textId="48F333FF" w:rsidR="0030532E" w:rsidRPr="001334F0" w:rsidRDefault="00544AD3" w:rsidP="00972720">
      <w:pPr>
        <w:rPr>
          <w:rFonts w:ascii="Times New Roman" w:hAnsi="Times New Roman" w:cs="Times New Roman"/>
          <w:lang w:eastAsia="zh-TW"/>
        </w:rPr>
      </w:pPr>
      <w:proofErr w:type="spellStart"/>
      <w:r w:rsidRPr="001334F0">
        <w:rPr>
          <w:rFonts w:ascii="Times New Roman" w:hAnsi="Times New Roman" w:cs="Times New Roman"/>
          <w:lang w:eastAsia="zh-TW"/>
        </w:rPr>
        <w:lastRenderedPageBreak/>
        <w:t>dataPacketHelpers.c,.h</w:t>
      </w:r>
      <w:proofErr w:type="spellEnd"/>
    </w:p>
    <w:p w14:paraId="351E89EA" w14:textId="1D0732B0" w:rsidR="00544AD3" w:rsidRPr="001334F0" w:rsidRDefault="00544AD3" w:rsidP="00972720">
      <w:pPr>
        <w:rPr>
          <w:rFonts w:ascii="Times New Roman" w:hAnsi="Times New Roman" w:cs="Times New Roman"/>
          <w:lang w:eastAsia="zh-TW"/>
        </w:rPr>
      </w:pPr>
      <w:r w:rsidRPr="001334F0">
        <w:rPr>
          <w:rFonts w:ascii="Times New Roman" w:hAnsi="Times New Roman" w:cs="Times New Roman"/>
          <w:lang w:eastAsia="zh-TW"/>
        </w:rPr>
        <w:t xml:space="preserve">This source and header file contain implementation related to data packet encoding and payload extraction and header flags. </w:t>
      </w:r>
    </w:p>
    <w:p w14:paraId="4BB79159" w14:textId="7DFBEE3A" w:rsidR="00544AD3" w:rsidRPr="001334F0" w:rsidRDefault="00544AD3" w:rsidP="00972720">
      <w:pPr>
        <w:rPr>
          <w:rFonts w:ascii="Times New Roman" w:hAnsi="Times New Roman" w:cs="Times New Roman"/>
          <w:lang w:eastAsia="zh-TW"/>
        </w:rPr>
      </w:pPr>
      <w:proofErr w:type="spellStart"/>
      <w:r w:rsidRPr="001334F0">
        <w:rPr>
          <w:rFonts w:ascii="Times New Roman" w:hAnsi="Times New Roman" w:cs="Times New Roman"/>
          <w:lang w:eastAsia="zh-TW"/>
        </w:rPr>
        <w:t>LED.c,.h</w:t>
      </w:r>
      <w:proofErr w:type="spellEnd"/>
    </w:p>
    <w:p w14:paraId="44EF1451" w14:textId="704755B1" w:rsidR="00544AD3" w:rsidRPr="001334F0" w:rsidRDefault="00544AD3" w:rsidP="00972720">
      <w:pPr>
        <w:rPr>
          <w:rFonts w:ascii="Times New Roman" w:hAnsi="Times New Roman" w:cs="Times New Roman"/>
          <w:lang w:eastAsia="zh-TW"/>
        </w:rPr>
      </w:pPr>
      <w:r w:rsidRPr="001334F0">
        <w:rPr>
          <w:rFonts w:ascii="Times New Roman" w:hAnsi="Times New Roman" w:cs="Times New Roman"/>
          <w:lang w:eastAsia="zh-TW"/>
        </w:rPr>
        <w:t>This source and header file contain implementation related to Led controls and status.</w:t>
      </w:r>
    </w:p>
    <w:p w14:paraId="34832AA9" w14:textId="7DA9E2E7" w:rsidR="007D6D43" w:rsidRPr="001334F0" w:rsidRDefault="007D6D43" w:rsidP="00972720">
      <w:pPr>
        <w:rPr>
          <w:rFonts w:ascii="Times New Roman" w:hAnsi="Times New Roman" w:cs="Times New Roman"/>
          <w:lang w:eastAsia="zh-TW"/>
        </w:rPr>
      </w:pPr>
      <w:r w:rsidRPr="001334F0">
        <w:rPr>
          <w:rFonts w:ascii="Times New Roman" w:hAnsi="Times New Roman" w:cs="Times New Roman"/>
          <w:lang w:eastAsia="zh-TW"/>
        </w:rPr>
        <w:t>C# GUI:</w:t>
      </w:r>
    </w:p>
    <w:p w14:paraId="44A08FEC" w14:textId="194E2C88" w:rsidR="00D63D4A" w:rsidRPr="001334F0" w:rsidRDefault="00D63D4A" w:rsidP="0025449E">
      <w:pPr>
        <w:rPr>
          <w:rFonts w:ascii="Times New Roman" w:hAnsi="Times New Roman" w:cs="Times New Roman"/>
          <w:lang w:eastAsia="zh-TW"/>
        </w:rPr>
      </w:pPr>
      <w:r w:rsidRPr="001334F0">
        <w:rPr>
          <w:rFonts w:ascii="Times New Roman" w:hAnsi="Times New Roman" w:cs="Times New Roman"/>
          <w:lang w:eastAsia="zh-TW"/>
        </w:rPr>
        <w:t>When user presses certain commands on GUI the depending upon command a data packet which includes operation flag, payload if necessary, delimiters and end flags get encoded into a string and this packet is sent to MCU though Serial Communication Port.</w:t>
      </w:r>
    </w:p>
    <w:p w14:paraId="5E8F1A45" w14:textId="6EAB8F55" w:rsidR="00D63D4A" w:rsidRPr="001334F0" w:rsidRDefault="00D63D4A" w:rsidP="0025449E">
      <w:pPr>
        <w:rPr>
          <w:rFonts w:ascii="Times New Roman" w:hAnsi="Times New Roman" w:cs="Times New Roman"/>
          <w:lang w:eastAsia="zh-TW"/>
        </w:rPr>
      </w:pPr>
      <w:r w:rsidRPr="001334F0">
        <w:rPr>
          <w:rFonts w:ascii="Times New Roman" w:hAnsi="Times New Roman" w:cs="Times New Roman"/>
          <w:lang w:eastAsia="zh-TW"/>
        </w:rPr>
        <w:t xml:space="preserve">When the end flag of a response packet from MCU is received, based on operation flag in the data packet certain functions are triggered in a separate threads (process) that update Gui textboxes or other elements. </w:t>
      </w:r>
    </w:p>
    <w:p w14:paraId="08F19F77" w14:textId="6BFA6770" w:rsidR="00517F54" w:rsidRPr="001334F0" w:rsidRDefault="0025449E" w:rsidP="009C325D">
      <w:pPr>
        <w:pStyle w:val="Heading2"/>
        <w:rPr>
          <w:rFonts w:ascii="Times New Roman" w:hAnsi="Times New Roman" w:cs="Times New Roman"/>
        </w:rPr>
      </w:pPr>
      <w:r w:rsidRPr="001334F0">
        <w:rPr>
          <w:rFonts w:ascii="Times New Roman" w:hAnsi="Times New Roman" w:cs="Times New Roman"/>
        </w:rPr>
        <w:t>Application Workflow</w:t>
      </w:r>
      <w:r w:rsidR="006C08D6" w:rsidRPr="001334F0">
        <w:rPr>
          <w:rFonts w:ascii="Times New Roman" w:hAnsi="Times New Roman" w:cs="Times New Roman"/>
        </w:rPr>
        <w:br/>
      </w:r>
    </w:p>
    <w:p w14:paraId="5C290D8A" w14:textId="6B523F9E" w:rsidR="005163D6" w:rsidRPr="001334F0" w:rsidRDefault="009E6788" w:rsidP="00EF190E">
      <w:pPr>
        <w:rPr>
          <w:rFonts w:ascii="Times New Roman" w:hAnsi="Times New Roman" w:cs="Times New Roman"/>
          <w:lang w:eastAsia="zh-TW"/>
        </w:rPr>
      </w:pPr>
      <w:r>
        <w:rPr>
          <w:rFonts w:ascii="Times New Roman" w:hAnsi="Times New Roman" w:cs="Times New Roman"/>
          <w:lang w:eastAsia="zh-TW"/>
        </w:rPr>
        <w:t>Parser and Encoder</w:t>
      </w:r>
      <w:r w:rsidR="00C4651B" w:rsidRPr="001334F0">
        <w:rPr>
          <w:rFonts w:ascii="Times New Roman" w:hAnsi="Times New Roman" w:cs="Times New Roman"/>
          <w:lang w:eastAsia="zh-TW"/>
        </w:rPr>
        <w:t>:</w:t>
      </w:r>
      <w:r>
        <w:rPr>
          <w:rFonts w:ascii="Times New Roman" w:hAnsi="Times New Roman" w:cs="Times New Roman"/>
          <w:lang w:eastAsia="zh-TW"/>
        </w:rPr>
        <w:t xml:space="preserve"> (See Appendix -A, Fig 3 and 4 respectively</w:t>
      </w:r>
      <w:r w:rsidR="00F81382">
        <w:rPr>
          <w:rFonts w:ascii="Times New Roman" w:hAnsi="Times New Roman" w:cs="Times New Roman"/>
          <w:lang w:eastAsia="zh-TW"/>
        </w:rPr>
        <w:t xml:space="preserve"> For Flowchart</w:t>
      </w:r>
      <w:r>
        <w:rPr>
          <w:rFonts w:ascii="Times New Roman" w:hAnsi="Times New Roman" w:cs="Times New Roman"/>
          <w:lang w:eastAsia="zh-TW"/>
        </w:rPr>
        <w:t>)</w:t>
      </w:r>
      <w:r w:rsidR="00CD17F6" w:rsidRPr="001334F0">
        <w:rPr>
          <w:rFonts w:ascii="Times New Roman" w:hAnsi="Times New Roman" w:cs="Times New Roman"/>
          <w:lang w:eastAsia="zh-TW"/>
        </w:rPr>
        <w:t xml:space="preserve"> </w:t>
      </w:r>
    </w:p>
    <w:p w14:paraId="116FA304" w14:textId="643FFE65" w:rsidR="00C4651B" w:rsidRPr="001334F0" w:rsidRDefault="00CD17F6" w:rsidP="00C15F17">
      <w:pPr>
        <w:ind w:firstLine="720"/>
        <w:rPr>
          <w:rFonts w:ascii="Times New Roman" w:hAnsi="Times New Roman" w:cs="Times New Roman"/>
          <w:lang w:eastAsia="zh-TW"/>
        </w:rPr>
      </w:pPr>
      <w:r w:rsidRPr="001334F0">
        <w:rPr>
          <w:rFonts w:ascii="Times New Roman" w:hAnsi="Times New Roman" w:cs="Times New Roman"/>
          <w:lang w:eastAsia="zh-TW"/>
        </w:rPr>
        <w:t>The applicat</w:t>
      </w:r>
      <w:r w:rsidR="006C08D6" w:rsidRPr="001334F0">
        <w:rPr>
          <w:rFonts w:ascii="Times New Roman" w:hAnsi="Times New Roman" w:cs="Times New Roman"/>
          <w:lang w:eastAsia="zh-TW"/>
        </w:rPr>
        <w:t xml:space="preserve">ion </w:t>
      </w:r>
      <w:r w:rsidR="008F3645" w:rsidRPr="001334F0">
        <w:rPr>
          <w:rFonts w:ascii="Times New Roman" w:hAnsi="Times New Roman" w:cs="Times New Roman"/>
          <w:lang w:eastAsia="zh-TW"/>
        </w:rPr>
        <w:t xml:space="preserve">first initializes all the </w:t>
      </w:r>
      <w:r w:rsidR="007E45D3" w:rsidRPr="001334F0">
        <w:rPr>
          <w:rFonts w:ascii="Times New Roman" w:hAnsi="Times New Roman" w:cs="Times New Roman"/>
          <w:lang w:eastAsia="zh-TW"/>
        </w:rPr>
        <w:t>tasks and then keeps looping on the respective task that been scheduled to run</w:t>
      </w:r>
      <w:r w:rsidR="00774942" w:rsidRPr="001334F0">
        <w:rPr>
          <w:rFonts w:ascii="Times New Roman" w:hAnsi="Times New Roman" w:cs="Times New Roman"/>
          <w:lang w:eastAsia="zh-TW"/>
        </w:rPr>
        <w:t xml:space="preserve">. Majority of the application is focused on one </w:t>
      </w:r>
      <w:r w:rsidR="00EE4636" w:rsidRPr="001334F0">
        <w:rPr>
          <w:rFonts w:ascii="Times New Roman" w:hAnsi="Times New Roman" w:cs="Times New Roman"/>
          <w:lang w:eastAsia="zh-TW"/>
        </w:rPr>
        <w:t>task</w:t>
      </w:r>
      <w:r w:rsidR="00774942" w:rsidRPr="001334F0">
        <w:rPr>
          <w:rFonts w:ascii="Times New Roman" w:hAnsi="Times New Roman" w:cs="Times New Roman"/>
          <w:lang w:eastAsia="zh-TW"/>
        </w:rPr>
        <w:t xml:space="preserve"> which handles all the commands received.</w:t>
      </w:r>
    </w:p>
    <w:p w14:paraId="014165D9" w14:textId="77777777" w:rsidR="002E2A18" w:rsidRPr="001334F0" w:rsidRDefault="00C42818" w:rsidP="0007416A">
      <w:pPr>
        <w:ind w:firstLine="720"/>
        <w:rPr>
          <w:rFonts w:ascii="Times New Roman" w:hAnsi="Times New Roman" w:cs="Times New Roman"/>
          <w:lang w:eastAsia="zh-TW"/>
        </w:rPr>
      </w:pPr>
      <w:r w:rsidRPr="001334F0">
        <w:rPr>
          <w:rFonts w:ascii="Times New Roman" w:hAnsi="Times New Roman" w:cs="Times New Roman"/>
          <w:lang w:eastAsia="zh-TW"/>
        </w:rPr>
        <w:t xml:space="preserve">As shown by flowchart, the application stored stores all the commands into a buffer. When the end flag is received, based on </w:t>
      </w:r>
      <w:r w:rsidR="00DB4304" w:rsidRPr="001334F0">
        <w:rPr>
          <w:rFonts w:ascii="Times New Roman" w:hAnsi="Times New Roman" w:cs="Times New Roman"/>
          <w:lang w:eastAsia="zh-TW"/>
        </w:rPr>
        <w:t xml:space="preserve">the operation flag (part of command packet) respective operation are performed. </w:t>
      </w:r>
    </w:p>
    <w:p w14:paraId="151C971B" w14:textId="64382D5D" w:rsidR="006C3611" w:rsidRPr="001334F0" w:rsidRDefault="00C15F17" w:rsidP="00CE1DE6">
      <w:pPr>
        <w:ind w:firstLine="720"/>
        <w:rPr>
          <w:rFonts w:ascii="Times New Roman" w:hAnsi="Times New Roman" w:cs="Times New Roman"/>
          <w:lang w:eastAsia="zh-TW"/>
        </w:rPr>
      </w:pPr>
      <w:r w:rsidRPr="001334F0">
        <w:rPr>
          <w:rFonts w:ascii="Times New Roman" w:hAnsi="Times New Roman" w:cs="Times New Roman"/>
          <w:lang w:eastAsia="zh-TW"/>
        </w:rPr>
        <w:t xml:space="preserve">In general, when an end flag is </w:t>
      </w:r>
      <w:r w:rsidR="00A5145A" w:rsidRPr="001334F0">
        <w:rPr>
          <w:rFonts w:ascii="Times New Roman" w:hAnsi="Times New Roman" w:cs="Times New Roman"/>
          <w:lang w:eastAsia="zh-TW"/>
        </w:rPr>
        <w:t>received, then depending upon operation flag, the payload is extracted from data packet and necessary operation are performed. Once the operations are performed then t</w:t>
      </w:r>
      <w:r w:rsidR="001505EC" w:rsidRPr="001334F0">
        <w:rPr>
          <w:rFonts w:ascii="Times New Roman" w:hAnsi="Times New Roman" w:cs="Times New Roman"/>
          <w:lang w:eastAsia="zh-TW"/>
        </w:rPr>
        <w:t>he result</w:t>
      </w:r>
      <w:r w:rsidR="000641FC" w:rsidRPr="001334F0">
        <w:rPr>
          <w:rFonts w:ascii="Times New Roman" w:hAnsi="Times New Roman" w:cs="Times New Roman"/>
          <w:lang w:eastAsia="zh-TW"/>
        </w:rPr>
        <w:t xml:space="preserve"> </w:t>
      </w:r>
      <w:r w:rsidR="00713CE5" w:rsidRPr="001334F0">
        <w:rPr>
          <w:rFonts w:ascii="Times New Roman" w:hAnsi="Times New Roman" w:cs="Times New Roman"/>
          <w:lang w:eastAsia="zh-TW"/>
        </w:rPr>
        <w:t xml:space="preserve">of those operations are stored </w:t>
      </w:r>
      <w:r w:rsidR="0007416A" w:rsidRPr="001334F0">
        <w:rPr>
          <w:rFonts w:ascii="Times New Roman" w:hAnsi="Times New Roman" w:cs="Times New Roman"/>
          <w:lang w:eastAsia="zh-TW"/>
        </w:rPr>
        <w:t>in a resp</w:t>
      </w:r>
      <w:r w:rsidR="00E66905" w:rsidRPr="001334F0">
        <w:rPr>
          <w:rFonts w:ascii="Times New Roman" w:hAnsi="Times New Roman" w:cs="Times New Roman"/>
          <w:lang w:eastAsia="zh-TW"/>
        </w:rPr>
        <w:t>onse packet and then sent to GUI</w:t>
      </w:r>
      <w:r w:rsidR="0007416A" w:rsidRPr="001334F0">
        <w:rPr>
          <w:rFonts w:ascii="Times New Roman" w:hAnsi="Times New Roman" w:cs="Times New Roman"/>
          <w:lang w:eastAsia="zh-TW"/>
        </w:rPr>
        <w:t>.</w:t>
      </w:r>
    </w:p>
    <w:p w14:paraId="34798D23" w14:textId="02D1942B" w:rsidR="0025449E" w:rsidRPr="001334F0" w:rsidRDefault="0025449E" w:rsidP="0025449E">
      <w:pPr>
        <w:pStyle w:val="Heading2"/>
        <w:rPr>
          <w:rFonts w:ascii="Times New Roman" w:hAnsi="Times New Roman" w:cs="Times New Roman"/>
        </w:rPr>
      </w:pPr>
      <w:r w:rsidRPr="001334F0">
        <w:rPr>
          <w:rFonts w:ascii="Times New Roman" w:hAnsi="Times New Roman" w:cs="Times New Roman"/>
        </w:rPr>
        <w:t>Analog to Digital Conversion</w:t>
      </w:r>
      <w:r w:rsidR="00EF190E" w:rsidRPr="001334F0">
        <w:rPr>
          <w:rFonts w:ascii="Times New Roman" w:hAnsi="Times New Roman" w:cs="Times New Roman"/>
        </w:rPr>
        <w:br/>
      </w:r>
    </w:p>
    <w:p w14:paraId="034B648F" w14:textId="5DF1C572" w:rsidR="00EF190E" w:rsidRPr="001334F0" w:rsidRDefault="00EF190E" w:rsidP="00EF190E">
      <w:pPr>
        <w:ind w:firstLine="720"/>
        <w:rPr>
          <w:rFonts w:ascii="Times New Roman" w:hAnsi="Times New Roman" w:cs="Times New Roman"/>
          <w:lang w:eastAsia="zh-TW"/>
        </w:rPr>
      </w:pPr>
      <w:r w:rsidRPr="001334F0">
        <w:rPr>
          <w:rFonts w:ascii="Times New Roman" w:hAnsi="Times New Roman" w:cs="Times New Roman"/>
          <w:lang w:eastAsia="zh-TW"/>
        </w:rPr>
        <w:t>Successive-approximation-register (SAR) analog-to-digital converters (ADCs) are frequently the architecture of choice for medium-to-high-resolution applications with sample rates under 5 mega samples per second (</w:t>
      </w:r>
      <w:proofErr w:type="spellStart"/>
      <w:r w:rsidRPr="001334F0">
        <w:rPr>
          <w:rFonts w:ascii="Times New Roman" w:hAnsi="Times New Roman" w:cs="Times New Roman"/>
          <w:lang w:eastAsia="zh-TW"/>
        </w:rPr>
        <w:t>Msps</w:t>
      </w:r>
      <w:proofErr w:type="spellEnd"/>
      <w:r w:rsidRPr="001334F0">
        <w:rPr>
          <w:rFonts w:ascii="Times New Roman" w:hAnsi="Times New Roman" w:cs="Times New Roman"/>
          <w:lang w:eastAsia="zh-TW"/>
        </w:rPr>
        <w:t>). Resolution for SAR ADCs most commonly ranges from 8 to 16 bits, and they provide low power consumption as well as a small form factor. This combination of features makes these ADCs ideal for a wide variety of applications, such as portable/battery-powered instruments, pen digitizers, industrial controls, and data/signal acquisition.</w:t>
      </w:r>
      <w:r w:rsidRPr="001334F0">
        <w:rPr>
          <w:rFonts w:ascii="Times New Roman" w:hAnsi="Times New Roman" w:cs="Times New Roman"/>
          <w:lang w:eastAsia="zh-TW"/>
        </w:rPr>
        <w:br/>
        <w:t>As the name implies, the SAR ADC basically implements a binary search algorithm. Therefore, while the internal circuitry may be running at several megahertz (MHz), the ADC sample rate is a fraction of that number due to the successive-approximation algorithm.</w:t>
      </w:r>
    </w:p>
    <w:p w14:paraId="34798D24" w14:textId="22E229EC" w:rsidR="0025449E" w:rsidRPr="001334F0" w:rsidRDefault="00EF190E" w:rsidP="00615DEC">
      <w:pPr>
        <w:ind w:firstLine="720"/>
        <w:rPr>
          <w:rFonts w:ascii="Times New Roman" w:hAnsi="Times New Roman" w:cs="Times New Roman"/>
          <w:lang w:eastAsia="zh-TW"/>
        </w:rPr>
      </w:pPr>
      <w:r w:rsidRPr="001334F0">
        <w:rPr>
          <w:rFonts w:ascii="Times New Roman" w:hAnsi="Times New Roman" w:cs="Times New Roman"/>
          <w:lang w:eastAsia="zh-TW"/>
        </w:rPr>
        <w:lastRenderedPageBreak/>
        <w:t>The AD Converter</w:t>
      </w:r>
      <w:r w:rsidR="00C874BF" w:rsidRPr="001334F0">
        <w:rPr>
          <w:rFonts w:ascii="Times New Roman" w:hAnsi="Times New Roman" w:cs="Times New Roman"/>
          <w:lang w:eastAsia="zh-TW"/>
        </w:rPr>
        <w:t xml:space="preserve"> used in this project</w:t>
      </w:r>
      <w:r w:rsidRPr="001334F0">
        <w:rPr>
          <w:rFonts w:ascii="Times New Roman" w:hAnsi="Times New Roman" w:cs="Times New Roman"/>
          <w:lang w:eastAsia="zh-TW"/>
        </w:rPr>
        <w:t xml:space="preserve"> is based on Successive Approximation Register (SAR) architecture. </w:t>
      </w:r>
      <w:r w:rsidR="006C3611" w:rsidRPr="001334F0">
        <w:rPr>
          <w:rFonts w:ascii="Times New Roman" w:hAnsi="Times New Roman" w:cs="Times New Roman"/>
          <w:lang w:eastAsia="zh-TW"/>
        </w:rPr>
        <w:t>In this project raw A</w:t>
      </w:r>
      <w:r w:rsidR="00EA7F5C" w:rsidRPr="001334F0">
        <w:rPr>
          <w:rFonts w:ascii="Times New Roman" w:hAnsi="Times New Roman" w:cs="Times New Roman"/>
          <w:lang w:eastAsia="zh-TW"/>
        </w:rPr>
        <w:t>DC</w:t>
      </w:r>
      <w:r w:rsidR="006C3611" w:rsidRPr="001334F0">
        <w:rPr>
          <w:rFonts w:ascii="Times New Roman" w:hAnsi="Times New Roman" w:cs="Times New Roman"/>
          <w:lang w:eastAsia="zh-TW"/>
        </w:rPr>
        <w:t xml:space="preserve"> values are used instead of</w:t>
      </w:r>
      <w:r w:rsidR="001D2677" w:rsidRPr="001334F0">
        <w:rPr>
          <w:rFonts w:ascii="Times New Roman" w:hAnsi="Times New Roman" w:cs="Times New Roman"/>
          <w:lang w:eastAsia="zh-TW"/>
        </w:rPr>
        <w:t xml:space="preserve"> </w:t>
      </w:r>
      <w:r w:rsidRPr="001334F0">
        <w:rPr>
          <w:rFonts w:ascii="Times New Roman" w:hAnsi="Times New Roman" w:cs="Times New Roman"/>
          <w:lang w:eastAsia="zh-TW"/>
        </w:rPr>
        <w:t xml:space="preserve">converting raw ADC values to their respective voltage readings. </w:t>
      </w:r>
      <w:r w:rsidR="00E551F8" w:rsidRPr="001334F0">
        <w:rPr>
          <w:rFonts w:ascii="Times New Roman" w:hAnsi="Times New Roman" w:cs="Times New Roman"/>
          <w:lang w:eastAsia="zh-TW"/>
        </w:rPr>
        <w:t>However,</w:t>
      </w:r>
      <w:r w:rsidRPr="001334F0">
        <w:rPr>
          <w:rFonts w:ascii="Times New Roman" w:hAnsi="Times New Roman" w:cs="Times New Roman"/>
          <w:lang w:eastAsia="zh-TW"/>
        </w:rPr>
        <w:t xml:space="preserve"> they could be easily converted in to voltage readings. The resolution of AD converter used in this project </w:t>
      </w:r>
      <w:r w:rsidR="0023208F" w:rsidRPr="001334F0">
        <w:rPr>
          <w:rFonts w:ascii="Times New Roman" w:hAnsi="Times New Roman" w:cs="Times New Roman"/>
          <w:lang w:eastAsia="zh-TW"/>
        </w:rPr>
        <w:t>is 10-</w:t>
      </w:r>
      <w:r w:rsidRPr="001334F0">
        <w:rPr>
          <w:rFonts w:ascii="Times New Roman" w:hAnsi="Times New Roman" w:cs="Times New Roman"/>
          <w:lang w:eastAsia="zh-TW"/>
        </w:rPr>
        <w:t xml:space="preserve">bit and the reference voltage used is 3.3 V. </w:t>
      </w:r>
      <w:r w:rsidR="001B06FF" w:rsidRPr="001334F0">
        <w:rPr>
          <w:rFonts w:ascii="Times New Roman" w:hAnsi="Times New Roman" w:cs="Times New Roman"/>
          <w:lang w:eastAsia="zh-TW"/>
        </w:rPr>
        <w:t xml:space="preserve">The corresponding voltage reading would be given by formula </w:t>
      </w:r>
    </w:p>
    <w:p w14:paraId="3AF00FFE" w14:textId="439FF264" w:rsidR="00B05063" w:rsidRPr="001334F0" w:rsidRDefault="001B06FF" w:rsidP="004D1D48">
      <w:pPr>
        <w:ind w:firstLine="720"/>
        <w:rPr>
          <w:rFonts w:ascii="Times New Roman" w:eastAsiaTheme="minorEastAsia" w:hAnsi="Times New Roman" w:cs="Times New Roman"/>
          <w:sz w:val="24"/>
          <w:lang w:eastAsia="zh-TW"/>
        </w:rPr>
      </w:pPr>
      <m:oMath>
        <m:r>
          <w:rPr>
            <w:rFonts w:ascii="Cambria Math" w:hAnsi="Cambria Math" w:cs="Times New Roman"/>
            <w:sz w:val="24"/>
            <w:lang w:eastAsia="zh-TW"/>
          </w:rPr>
          <m:t xml:space="preserve">Voltage Reading= </m:t>
        </m:r>
        <m:f>
          <m:fPr>
            <m:ctrlPr>
              <w:rPr>
                <w:rFonts w:ascii="Cambria Math" w:hAnsi="Cambria Math" w:cs="Times New Roman"/>
                <w:i/>
                <w:sz w:val="24"/>
                <w:lang w:eastAsia="zh-TW"/>
              </w:rPr>
            </m:ctrlPr>
          </m:fPr>
          <m:num>
            <m:r>
              <w:rPr>
                <w:rFonts w:ascii="Cambria Math" w:hAnsi="Cambria Math" w:cs="Times New Roman"/>
                <w:sz w:val="24"/>
                <w:lang w:eastAsia="zh-TW"/>
              </w:rPr>
              <m:t xml:space="preserve">Raw ADC Value read from register </m:t>
            </m:r>
          </m:num>
          <m:den>
            <m:r>
              <w:rPr>
                <w:rFonts w:ascii="Cambria Math" w:hAnsi="Cambria Math" w:cs="Times New Roman"/>
                <w:sz w:val="24"/>
                <w:lang w:eastAsia="zh-TW"/>
              </w:rPr>
              <m:t>Resolution of AD Converter</m:t>
            </m:r>
          </m:den>
        </m:f>
        <m:r>
          <w:rPr>
            <w:rFonts w:ascii="Cambria Math" w:hAnsi="Cambria Math" w:cs="Times New Roman"/>
            <w:sz w:val="24"/>
            <w:lang w:eastAsia="zh-TW"/>
          </w:rPr>
          <m:t>*Reference Voltag</m:t>
        </m:r>
      </m:oMath>
      <w:r w:rsidRPr="001334F0">
        <w:rPr>
          <w:rFonts w:ascii="Times New Roman" w:eastAsiaTheme="minorEastAsia" w:hAnsi="Times New Roman" w:cs="Times New Roman"/>
          <w:sz w:val="24"/>
          <w:lang w:eastAsia="zh-TW"/>
        </w:rPr>
        <w:t>e</w:t>
      </w:r>
    </w:p>
    <w:p w14:paraId="6A22B0E1" w14:textId="77777777" w:rsidR="004D1D48" w:rsidRPr="001334F0" w:rsidRDefault="004D1D48" w:rsidP="004D1D48">
      <w:pPr>
        <w:ind w:firstLine="720"/>
        <w:rPr>
          <w:rFonts w:ascii="Times New Roman" w:eastAsiaTheme="minorEastAsia" w:hAnsi="Times New Roman" w:cs="Times New Roman"/>
          <w:sz w:val="24"/>
          <w:lang w:eastAsia="zh-TW"/>
        </w:rPr>
      </w:pPr>
    </w:p>
    <w:p w14:paraId="0C37B327" w14:textId="021336F5" w:rsidR="00141A5D" w:rsidRDefault="0025449E" w:rsidP="00B05063">
      <w:pPr>
        <w:pStyle w:val="Heading2"/>
        <w:rPr>
          <w:rFonts w:ascii="Times New Roman" w:hAnsi="Times New Roman" w:cs="Times New Roman"/>
        </w:rPr>
      </w:pPr>
      <w:r w:rsidRPr="001334F0">
        <w:rPr>
          <w:rFonts w:ascii="Times New Roman" w:hAnsi="Times New Roman" w:cs="Times New Roman"/>
        </w:rPr>
        <w:t>C# Application</w:t>
      </w:r>
      <w:r w:rsidR="004D1D48" w:rsidRPr="001334F0">
        <w:rPr>
          <w:rFonts w:ascii="Times New Roman" w:hAnsi="Times New Roman" w:cs="Times New Roman"/>
        </w:rPr>
        <w:br/>
      </w:r>
    </w:p>
    <w:p w14:paraId="363012F8" w14:textId="7266616B" w:rsidR="00ED3E8E" w:rsidRPr="00ED3E8E" w:rsidRDefault="00ED3E8E" w:rsidP="00ED3E8E">
      <w:pPr>
        <w:rPr>
          <w:rFonts w:ascii="Times New Roman" w:hAnsi="Times New Roman" w:cs="Times New Roman"/>
          <w:lang w:eastAsia="zh-TW"/>
        </w:rPr>
      </w:pPr>
      <w:r>
        <w:rPr>
          <w:rFonts w:ascii="Times New Roman" w:hAnsi="Times New Roman" w:cs="Times New Roman"/>
          <w:lang w:eastAsia="zh-TW"/>
        </w:rPr>
        <w:t>Parser and Encoder</w:t>
      </w:r>
      <w:r w:rsidRPr="001334F0">
        <w:rPr>
          <w:rFonts w:ascii="Times New Roman" w:hAnsi="Times New Roman" w:cs="Times New Roman"/>
          <w:lang w:eastAsia="zh-TW"/>
        </w:rPr>
        <w:t>:</w:t>
      </w:r>
      <w:r>
        <w:rPr>
          <w:rFonts w:ascii="Times New Roman" w:hAnsi="Times New Roman" w:cs="Times New Roman"/>
          <w:lang w:eastAsia="zh-TW"/>
        </w:rPr>
        <w:t xml:space="preserve"> (See Appendix -A, Fig 5 and 2 respectively For Flowchart)</w:t>
      </w:r>
      <w:r w:rsidRPr="001334F0">
        <w:rPr>
          <w:rFonts w:ascii="Times New Roman" w:hAnsi="Times New Roman" w:cs="Times New Roman"/>
          <w:lang w:eastAsia="zh-TW"/>
        </w:rPr>
        <w:t xml:space="preserve"> </w:t>
      </w:r>
    </w:p>
    <w:p w14:paraId="119B9F93" w14:textId="4A94F9F3" w:rsidR="00FC74F0" w:rsidRPr="001334F0" w:rsidRDefault="00FC74F0" w:rsidP="000D5FCF">
      <w:pPr>
        <w:ind w:firstLine="720"/>
        <w:rPr>
          <w:rFonts w:ascii="Times New Roman" w:hAnsi="Times New Roman" w:cs="Times New Roman"/>
          <w:lang w:eastAsia="zh-TW"/>
        </w:rPr>
      </w:pPr>
      <w:r w:rsidRPr="001334F0">
        <w:rPr>
          <w:rFonts w:ascii="Times New Roman" w:hAnsi="Times New Roman" w:cs="Times New Roman"/>
          <w:lang w:eastAsia="zh-TW"/>
        </w:rPr>
        <w:t>The C# Gui allows user to send various commands to Microcontroller. The C# GUI code composer class to display what data is being sent from Microcontroller to Gui in character and hex format. The Gui also allows user to manually type commands and send commands like a terminal. When user presses any buttons in the C# GUI</w:t>
      </w:r>
      <w:r w:rsidR="000D5FCF" w:rsidRPr="001334F0">
        <w:rPr>
          <w:rFonts w:ascii="Times New Roman" w:hAnsi="Times New Roman" w:cs="Times New Roman"/>
          <w:lang w:eastAsia="zh-TW"/>
        </w:rPr>
        <w:t>, the respective command</w:t>
      </w:r>
      <w:r w:rsidRPr="001334F0">
        <w:rPr>
          <w:rFonts w:ascii="Times New Roman" w:hAnsi="Times New Roman" w:cs="Times New Roman"/>
          <w:lang w:eastAsia="zh-TW"/>
        </w:rPr>
        <w:t xml:space="preserve"> is encoded into a data packet string which contains operation flags, delimiters, payload and end flag.</w:t>
      </w:r>
      <w:r w:rsidR="000D5FCF" w:rsidRPr="001334F0">
        <w:rPr>
          <w:rFonts w:ascii="Times New Roman" w:hAnsi="Times New Roman" w:cs="Times New Roman"/>
          <w:lang w:eastAsia="zh-TW"/>
        </w:rPr>
        <w:t xml:space="preserve"> Finally, that string is sent to Microcontroller. </w:t>
      </w:r>
    </w:p>
    <w:p w14:paraId="3856D757" w14:textId="3BFAA2D0" w:rsidR="006A53EB" w:rsidRPr="001334F0" w:rsidRDefault="00CC5512" w:rsidP="00291052">
      <w:pPr>
        <w:ind w:firstLine="720"/>
        <w:rPr>
          <w:rFonts w:ascii="Times New Roman" w:hAnsi="Times New Roman" w:cs="Times New Roman"/>
          <w:lang w:eastAsia="zh-TW"/>
        </w:rPr>
      </w:pPr>
      <w:r w:rsidRPr="001334F0">
        <w:rPr>
          <w:rFonts w:ascii="Times New Roman" w:hAnsi="Times New Roman" w:cs="Times New Roman"/>
          <w:lang w:eastAsia="zh-TW"/>
        </w:rPr>
        <w:t xml:space="preserve">The C# GUI has its own Serial Port Data receive handler which gets triggered when data is received. As the flowchart shows all the data received </w:t>
      </w:r>
      <w:r w:rsidR="00732E7F" w:rsidRPr="001334F0">
        <w:rPr>
          <w:rFonts w:ascii="Times New Roman" w:hAnsi="Times New Roman" w:cs="Times New Roman"/>
          <w:lang w:eastAsia="zh-TW"/>
        </w:rPr>
        <w:t>is stored into a data packet buffer (string). Then code scans the string to see wheth</w:t>
      </w:r>
      <w:r w:rsidR="006A53EB" w:rsidRPr="001334F0">
        <w:rPr>
          <w:rFonts w:ascii="Times New Roman" w:hAnsi="Times New Roman" w:cs="Times New Roman"/>
          <w:lang w:eastAsia="zh-TW"/>
        </w:rPr>
        <w:t>er an end flag has been received. I</w:t>
      </w:r>
      <w:r w:rsidR="00B02538" w:rsidRPr="001334F0">
        <w:rPr>
          <w:rFonts w:ascii="Times New Roman" w:hAnsi="Times New Roman" w:cs="Times New Roman"/>
          <w:lang w:eastAsia="zh-TW"/>
        </w:rPr>
        <w:t>f an en</w:t>
      </w:r>
      <w:r w:rsidR="006A53EB" w:rsidRPr="001334F0">
        <w:rPr>
          <w:rFonts w:ascii="Times New Roman" w:hAnsi="Times New Roman" w:cs="Times New Roman"/>
          <w:lang w:eastAsia="zh-TW"/>
        </w:rPr>
        <w:t>d flag has been received, then code checks for operation flag on the same string and depending upon operation flag on the string the code invoke separate threads to update various GUI eleme</w:t>
      </w:r>
      <w:r w:rsidR="00291052">
        <w:rPr>
          <w:rFonts w:ascii="Times New Roman" w:hAnsi="Times New Roman" w:cs="Times New Roman"/>
          <w:lang w:eastAsia="zh-TW"/>
        </w:rPr>
        <w:t xml:space="preserve">nts like textboxes and others. </w:t>
      </w:r>
    </w:p>
    <w:p w14:paraId="34798D28" w14:textId="77777777" w:rsidR="005E0AD1" w:rsidRPr="001334F0" w:rsidRDefault="005E0AD1" w:rsidP="006E56BB">
      <w:pPr>
        <w:pStyle w:val="Heading1"/>
        <w:rPr>
          <w:rFonts w:ascii="Times New Roman" w:hAnsi="Times New Roman" w:cs="Times New Roman"/>
        </w:rPr>
      </w:pPr>
      <w:bookmarkStart w:id="5" w:name="_Toc532814840"/>
      <w:r w:rsidRPr="001334F0">
        <w:rPr>
          <w:rFonts w:ascii="Times New Roman" w:hAnsi="Times New Roman" w:cs="Times New Roman"/>
        </w:rPr>
        <w:t>Results</w:t>
      </w:r>
      <w:bookmarkEnd w:id="5"/>
    </w:p>
    <w:p w14:paraId="22363CA9" w14:textId="12B9D6AC" w:rsidR="00A029D7" w:rsidRDefault="00A029D7" w:rsidP="005E0AD1">
      <w:pPr>
        <w:pStyle w:val="body"/>
        <w:rPr>
          <w:rFonts w:ascii="Times New Roman" w:hAnsi="Times New Roman" w:cs="Times New Roman"/>
          <w:lang w:eastAsia="zh-TW"/>
        </w:rPr>
      </w:pPr>
    </w:p>
    <w:p w14:paraId="7E6D4F2F" w14:textId="5C7807E0" w:rsidR="00AC15D7" w:rsidRPr="001334F0" w:rsidRDefault="00AC15D7" w:rsidP="005E0AD1">
      <w:pPr>
        <w:pStyle w:val="body"/>
        <w:rPr>
          <w:rFonts w:ascii="Times New Roman" w:hAnsi="Times New Roman" w:cs="Times New Roman"/>
          <w:lang w:eastAsia="zh-TW"/>
        </w:rPr>
      </w:pPr>
      <w:r>
        <w:rPr>
          <w:rFonts w:ascii="Times New Roman" w:hAnsi="Times New Roman" w:cs="Times New Roman"/>
          <w:lang w:eastAsia="zh-TW"/>
        </w:rPr>
        <w:t>Test Cases</w:t>
      </w:r>
      <w:r w:rsidR="008A7D3F">
        <w:rPr>
          <w:rFonts w:ascii="Times New Roman" w:hAnsi="Times New Roman" w:cs="Times New Roman"/>
          <w:lang w:eastAsia="zh-TW"/>
        </w:rPr>
        <w:t xml:space="preserve"> (For Pictures Refer </w:t>
      </w:r>
      <w:proofErr w:type="gramStart"/>
      <w:r w:rsidR="008A7D3F">
        <w:rPr>
          <w:rFonts w:ascii="Times New Roman" w:hAnsi="Times New Roman" w:cs="Times New Roman"/>
          <w:lang w:eastAsia="zh-TW"/>
        </w:rPr>
        <w:t>To</w:t>
      </w:r>
      <w:proofErr w:type="gramEnd"/>
      <w:r w:rsidR="008A7D3F">
        <w:rPr>
          <w:rFonts w:ascii="Times New Roman" w:hAnsi="Times New Roman" w:cs="Times New Roman"/>
          <w:lang w:eastAsia="zh-TW"/>
        </w:rPr>
        <w:t xml:space="preserve"> Fig 7-15 in Appendix – A)</w:t>
      </w:r>
    </w:p>
    <w:tbl>
      <w:tblPr>
        <w:tblStyle w:val="GridTable1Light"/>
        <w:tblW w:w="10080" w:type="dxa"/>
        <w:tblInd w:w="-455" w:type="dxa"/>
        <w:tblLook w:val="0620" w:firstRow="1" w:lastRow="0" w:firstColumn="0" w:lastColumn="0" w:noHBand="1" w:noVBand="1"/>
      </w:tblPr>
      <w:tblGrid>
        <w:gridCol w:w="1450"/>
        <w:gridCol w:w="2423"/>
        <w:gridCol w:w="2514"/>
        <w:gridCol w:w="2010"/>
        <w:gridCol w:w="1683"/>
      </w:tblGrid>
      <w:tr w:rsidR="001334F0" w:rsidRPr="001334F0" w14:paraId="2C9A72C7" w14:textId="77777777" w:rsidTr="009F7CEB">
        <w:trPr>
          <w:cnfStyle w:val="100000000000" w:firstRow="1" w:lastRow="0" w:firstColumn="0" w:lastColumn="0" w:oddVBand="0" w:evenVBand="0" w:oddHBand="0" w:evenHBand="0" w:firstRowFirstColumn="0" w:firstRowLastColumn="0" w:lastRowFirstColumn="0" w:lastRowLastColumn="0"/>
          <w:cantSplit/>
          <w:trHeight w:val="350"/>
          <w:tblHeader/>
        </w:trPr>
        <w:tc>
          <w:tcPr>
            <w:tcW w:w="1080" w:type="dxa"/>
          </w:tcPr>
          <w:p w14:paraId="0D92F4CF" w14:textId="77777777" w:rsidR="001334F0" w:rsidRPr="001334F0" w:rsidRDefault="001334F0" w:rsidP="009F7CEB">
            <w:pPr>
              <w:rPr>
                <w:rFonts w:ascii="Times New Roman" w:hAnsi="Times New Roman" w:cs="Times New Roman"/>
                <w:sz w:val="28"/>
              </w:rPr>
            </w:pPr>
            <w:r w:rsidRPr="001334F0">
              <w:rPr>
                <w:rFonts w:ascii="Times New Roman" w:hAnsi="Times New Roman" w:cs="Times New Roman"/>
                <w:sz w:val="28"/>
              </w:rPr>
              <w:t>Test ID</w:t>
            </w:r>
          </w:p>
        </w:tc>
        <w:tc>
          <w:tcPr>
            <w:tcW w:w="3420" w:type="dxa"/>
          </w:tcPr>
          <w:p w14:paraId="59C66358" w14:textId="77777777" w:rsidR="001334F0" w:rsidRPr="001334F0" w:rsidRDefault="001334F0" w:rsidP="009F7CEB">
            <w:pPr>
              <w:rPr>
                <w:rFonts w:ascii="Times New Roman" w:hAnsi="Times New Roman" w:cs="Times New Roman"/>
                <w:sz w:val="28"/>
              </w:rPr>
            </w:pPr>
            <w:r w:rsidRPr="001334F0">
              <w:rPr>
                <w:rFonts w:ascii="Times New Roman" w:hAnsi="Times New Roman" w:cs="Times New Roman"/>
                <w:sz w:val="28"/>
              </w:rPr>
              <w:t>Action</w:t>
            </w:r>
          </w:p>
        </w:tc>
        <w:tc>
          <w:tcPr>
            <w:tcW w:w="3060" w:type="dxa"/>
          </w:tcPr>
          <w:p w14:paraId="2ADDFF03" w14:textId="77777777" w:rsidR="001334F0" w:rsidRPr="001334F0" w:rsidRDefault="001334F0" w:rsidP="009F7CEB">
            <w:pPr>
              <w:rPr>
                <w:rFonts w:ascii="Times New Roman" w:hAnsi="Times New Roman" w:cs="Times New Roman"/>
                <w:sz w:val="28"/>
              </w:rPr>
            </w:pPr>
            <w:r w:rsidRPr="001334F0">
              <w:rPr>
                <w:rFonts w:ascii="Times New Roman" w:hAnsi="Times New Roman" w:cs="Times New Roman"/>
                <w:sz w:val="28"/>
              </w:rPr>
              <w:t>Expected outcome</w:t>
            </w:r>
          </w:p>
        </w:tc>
        <w:tc>
          <w:tcPr>
            <w:tcW w:w="1350" w:type="dxa"/>
          </w:tcPr>
          <w:p w14:paraId="218CD9FA" w14:textId="77777777" w:rsidR="001334F0" w:rsidRPr="001334F0" w:rsidRDefault="001334F0" w:rsidP="009F7CEB">
            <w:pPr>
              <w:rPr>
                <w:rFonts w:ascii="Times New Roman" w:hAnsi="Times New Roman" w:cs="Times New Roman"/>
                <w:sz w:val="28"/>
              </w:rPr>
            </w:pPr>
            <w:r w:rsidRPr="001334F0">
              <w:rPr>
                <w:rFonts w:ascii="Times New Roman" w:hAnsi="Times New Roman" w:cs="Times New Roman"/>
                <w:sz w:val="28"/>
              </w:rPr>
              <w:t>Pass/Fail</w:t>
            </w:r>
          </w:p>
        </w:tc>
        <w:tc>
          <w:tcPr>
            <w:tcW w:w="1170" w:type="dxa"/>
          </w:tcPr>
          <w:p w14:paraId="33931507" w14:textId="77777777" w:rsidR="001334F0" w:rsidRPr="001334F0" w:rsidRDefault="001334F0" w:rsidP="009F7CEB">
            <w:pPr>
              <w:rPr>
                <w:rFonts w:ascii="Times New Roman" w:hAnsi="Times New Roman" w:cs="Times New Roman"/>
                <w:sz w:val="28"/>
              </w:rPr>
            </w:pPr>
            <w:r w:rsidRPr="001334F0">
              <w:rPr>
                <w:rFonts w:ascii="Times New Roman" w:hAnsi="Times New Roman" w:cs="Times New Roman"/>
                <w:sz w:val="28"/>
              </w:rPr>
              <w:t>Points</w:t>
            </w:r>
          </w:p>
        </w:tc>
      </w:tr>
      <w:tr w:rsidR="001334F0" w:rsidRPr="001334F0" w14:paraId="4B897657" w14:textId="77777777" w:rsidTr="009F7CEB">
        <w:trPr>
          <w:cantSplit/>
          <w:trHeight w:val="755"/>
        </w:trPr>
        <w:tc>
          <w:tcPr>
            <w:tcW w:w="1080" w:type="dxa"/>
          </w:tcPr>
          <w:p w14:paraId="3C320FD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1.1</w:t>
            </w:r>
          </w:p>
        </w:tc>
        <w:tc>
          <w:tcPr>
            <w:tcW w:w="3420" w:type="dxa"/>
          </w:tcPr>
          <w:p w14:paraId="679672E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click “LED on” button</w:t>
            </w:r>
          </w:p>
        </w:tc>
        <w:tc>
          <w:tcPr>
            <w:tcW w:w="3060" w:type="dxa"/>
          </w:tcPr>
          <w:p w14:paraId="11C248C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LED on breadboard turned on</w:t>
            </w:r>
          </w:p>
        </w:tc>
        <w:tc>
          <w:tcPr>
            <w:tcW w:w="1350" w:type="dxa"/>
          </w:tcPr>
          <w:p w14:paraId="656DE93B" w14:textId="23E230B2" w:rsidR="001334F0" w:rsidRPr="001334F0" w:rsidRDefault="001334F0" w:rsidP="009F7CEB">
            <w:pPr>
              <w:rPr>
                <w:rFonts w:ascii="Times New Roman" w:hAnsi="Times New Roman" w:cs="Times New Roman"/>
              </w:rPr>
            </w:pPr>
            <w:r w:rsidRPr="001334F0">
              <w:rPr>
                <w:rFonts w:ascii="Times New Roman" w:hAnsi="Times New Roman" w:cs="Times New Roman"/>
              </w:rPr>
              <w:t xml:space="preserve"> Pass</w:t>
            </w:r>
            <w:r w:rsidRPr="001334F0">
              <w:rPr>
                <w:rFonts w:ascii="Times New Roman" w:hAnsi="Times New Roman" w:cs="Times New Roman"/>
              </w:rPr>
              <w:br/>
            </w:r>
          </w:p>
        </w:tc>
        <w:tc>
          <w:tcPr>
            <w:tcW w:w="1170" w:type="dxa"/>
          </w:tcPr>
          <w:p w14:paraId="4499637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3FEABD9D" w14:textId="77777777" w:rsidTr="009F7CEB">
        <w:trPr>
          <w:cantSplit/>
          <w:trHeight w:val="755"/>
        </w:trPr>
        <w:tc>
          <w:tcPr>
            <w:tcW w:w="1080" w:type="dxa"/>
          </w:tcPr>
          <w:p w14:paraId="738DC49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1.2</w:t>
            </w:r>
          </w:p>
        </w:tc>
        <w:tc>
          <w:tcPr>
            <w:tcW w:w="3420" w:type="dxa"/>
          </w:tcPr>
          <w:p w14:paraId="20BBBEA8"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click “LED off” button</w:t>
            </w:r>
          </w:p>
        </w:tc>
        <w:tc>
          <w:tcPr>
            <w:tcW w:w="3060" w:type="dxa"/>
          </w:tcPr>
          <w:p w14:paraId="5D8DF8CA"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LED on breadboard turned off</w:t>
            </w:r>
          </w:p>
        </w:tc>
        <w:tc>
          <w:tcPr>
            <w:tcW w:w="1350" w:type="dxa"/>
          </w:tcPr>
          <w:p w14:paraId="2A8E3B58" w14:textId="1C221B49"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2D87704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05D9F63B" w14:textId="77777777" w:rsidTr="009F7CEB">
        <w:trPr>
          <w:cantSplit/>
          <w:trHeight w:val="755"/>
        </w:trPr>
        <w:tc>
          <w:tcPr>
            <w:tcW w:w="1080" w:type="dxa"/>
          </w:tcPr>
          <w:p w14:paraId="2B7912DE"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1.3</w:t>
            </w:r>
          </w:p>
        </w:tc>
        <w:tc>
          <w:tcPr>
            <w:tcW w:w="3420" w:type="dxa"/>
          </w:tcPr>
          <w:p w14:paraId="5ED5988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click “LED on” button twice</w:t>
            </w:r>
          </w:p>
        </w:tc>
        <w:tc>
          <w:tcPr>
            <w:tcW w:w="3060" w:type="dxa"/>
          </w:tcPr>
          <w:p w14:paraId="434950A1"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LED on breadboard turned on</w:t>
            </w:r>
          </w:p>
        </w:tc>
        <w:tc>
          <w:tcPr>
            <w:tcW w:w="1350" w:type="dxa"/>
          </w:tcPr>
          <w:p w14:paraId="6EA7054E" w14:textId="1AD25F67"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188372D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53C7BEF4" w14:textId="77777777" w:rsidTr="009F7CEB">
        <w:trPr>
          <w:cantSplit/>
          <w:trHeight w:val="755"/>
        </w:trPr>
        <w:tc>
          <w:tcPr>
            <w:tcW w:w="1080" w:type="dxa"/>
          </w:tcPr>
          <w:p w14:paraId="15C7F187" w14:textId="77777777" w:rsidR="001334F0" w:rsidRPr="001334F0" w:rsidRDefault="001334F0" w:rsidP="009F7CEB">
            <w:pPr>
              <w:rPr>
                <w:rFonts w:ascii="Times New Roman" w:hAnsi="Times New Roman" w:cs="Times New Roman"/>
              </w:rPr>
            </w:pPr>
          </w:p>
        </w:tc>
        <w:tc>
          <w:tcPr>
            <w:tcW w:w="3420" w:type="dxa"/>
          </w:tcPr>
          <w:p w14:paraId="32899572" w14:textId="77777777" w:rsidR="001334F0" w:rsidRPr="001334F0" w:rsidRDefault="001334F0" w:rsidP="009F7CEB">
            <w:pPr>
              <w:rPr>
                <w:rFonts w:ascii="Times New Roman" w:hAnsi="Times New Roman" w:cs="Times New Roman"/>
              </w:rPr>
            </w:pPr>
          </w:p>
        </w:tc>
        <w:tc>
          <w:tcPr>
            <w:tcW w:w="3060" w:type="dxa"/>
          </w:tcPr>
          <w:p w14:paraId="6337023D" w14:textId="77777777" w:rsidR="001334F0" w:rsidRPr="001334F0" w:rsidRDefault="001334F0" w:rsidP="009F7CEB">
            <w:pPr>
              <w:rPr>
                <w:rFonts w:ascii="Times New Roman" w:hAnsi="Times New Roman" w:cs="Times New Roman"/>
              </w:rPr>
            </w:pPr>
          </w:p>
        </w:tc>
        <w:tc>
          <w:tcPr>
            <w:tcW w:w="1350" w:type="dxa"/>
          </w:tcPr>
          <w:p w14:paraId="505DD778" w14:textId="77777777" w:rsidR="001334F0" w:rsidRPr="001334F0" w:rsidRDefault="001334F0" w:rsidP="009F7CEB">
            <w:pPr>
              <w:rPr>
                <w:rFonts w:ascii="Times New Roman" w:hAnsi="Times New Roman" w:cs="Times New Roman"/>
              </w:rPr>
            </w:pPr>
          </w:p>
        </w:tc>
        <w:tc>
          <w:tcPr>
            <w:tcW w:w="1170" w:type="dxa"/>
          </w:tcPr>
          <w:p w14:paraId="3B1FF35B" w14:textId="77777777" w:rsidR="001334F0" w:rsidRPr="001334F0" w:rsidRDefault="001334F0" w:rsidP="009F7CEB">
            <w:pPr>
              <w:rPr>
                <w:rFonts w:ascii="Times New Roman" w:hAnsi="Times New Roman" w:cs="Times New Roman"/>
              </w:rPr>
            </w:pPr>
          </w:p>
        </w:tc>
      </w:tr>
      <w:tr w:rsidR="001334F0" w:rsidRPr="001334F0" w14:paraId="3C030E3E" w14:textId="77777777" w:rsidTr="009F7CEB">
        <w:trPr>
          <w:cantSplit/>
          <w:trHeight w:val="755"/>
        </w:trPr>
        <w:tc>
          <w:tcPr>
            <w:tcW w:w="1080" w:type="dxa"/>
          </w:tcPr>
          <w:p w14:paraId="30F568C3"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2.1</w:t>
            </w:r>
          </w:p>
        </w:tc>
        <w:tc>
          <w:tcPr>
            <w:tcW w:w="3420" w:type="dxa"/>
          </w:tcPr>
          <w:p w14:paraId="51C0DDAD"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Timed Output:</w:t>
            </w:r>
          </w:p>
          <w:p w14:paraId="6F0511B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2 in the text box</w:t>
            </w:r>
          </w:p>
        </w:tc>
        <w:tc>
          <w:tcPr>
            <w:tcW w:w="3060" w:type="dxa"/>
          </w:tcPr>
          <w:p w14:paraId="3085411E"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Value 2 appeared in text box, no other actions are triggered</w:t>
            </w:r>
          </w:p>
        </w:tc>
        <w:tc>
          <w:tcPr>
            <w:tcW w:w="1350" w:type="dxa"/>
          </w:tcPr>
          <w:p w14:paraId="031FF930" w14:textId="0E0494FC"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7CA75F61"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618A0F01" w14:textId="77777777" w:rsidTr="009F7CEB">
        <w:trPr>
          <w:cantSplit/>
          <w:trHeight w:val="755"/>
        </w:trPr>
        <w:tc>
          <w:tcPr>
            <w:tcW w:w="1080" w:type="dxa"/>
          </w:tcPr>
          <w:p w14:paraId="5C46309F"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2.2</w:t>
            </w:r>
          </w:p>
        </w:tc>
        <w:tc>
          <w:tcPr>
            <w:tcW w:w="3420" w:type="dxa"/>
          </w:tcPr>
          <w:p w14:paraId="0BC4244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Follows test 2.1, click “Enabled” button</w:t>
            </w:r>
          </w:p>
        </w:tc>
        <w:tc>
          <w:tcPr>
            <w:tcW w:w="3060" w:type="dxa"/>
          </w:tcPr>
          <w:p w14:paraId="7EB0431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 corresponding output on breadboard is activated for 2 seconds +/- 100ms and then reverts to original state.</w:t>
            </w:r>
          </w:p>
        </w:tc>
        <w:tc>
          <w:tcPr>
            <w:tcW w:w="1350" w:type="dxa"/>
          </w:tcPr>
          <w:p w14:paraId="4B0B4D0E" w14:textId="3422B656"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0B9801CF"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464CF29B" w14:textId="77777777" w:rsidTr="009F7CEB">
        <w:trPr>
          <w:cantSplit/>
          <w:trHeight w:val="755"/>
        </w:trPr>
        <w:tc>
          <w:tcPr>
            <w:tcW w:w="1080" w:type="dxa"/>
          </w:tcPr>
          <w:p w14:paraId="086E8B0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2.3</w:t>
            </w:r>
          </w:p>
        </w:tc>
        <w:tc>
          <w:tcPr>
            <w:tcW w:w="3420" w:type="dxa"/>
          </w:tcPr>
          <w:p w14:paraId="13D87A71"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Have stopwatch timing device ready.</w:t>
            </w:r>
          </w:p>
          <w:p w14:paraId="72DDEDEE" w14:textId="77777777" w:rsidR="001334F0" w:rsidRPr="001334F0" w:rsidRDefault="001334F0" w:rsidP="009F7CEB">
            <w:pPr>
              <w:rPr>
                <w:rFonts w:ascii="Times New Roman" w:hAnsi="Times New Roman" w:cs="Times New Roman"/>
              </w:rPr>
            </w:pPr>
          </w:p>
          <w:p w14:paraId="46FDBC18"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Timed Output:</w:t>
            </w:r>
          </w:p>
          <w:p w14:paraId="0F25CFA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10 in the text box, click “Enabled” button and start stopwatch.</w:t>
            </w:r>
          </w:p>
          <w:p w14:paraId="389BA823"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5 second +/- 500ms after the button-click, click “Enabled” button.</w:t>
            </w:r>
          </w:p>
          <w:p w14:paraId="468E0D3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Stop the stopwatch when the corresponding output reverts to original state.</w:t>
            </w:r>
          </w:p>
          <w:p w14:paraId="529E1A9F" w14:textId="77777777" w:rsidR="001334F0" w:rsidRPr="001334F0" w:rsidRDefault="001334F0" w:rsidP="009F7CEB">
            <w:pPr>
              <w:rPr>
                <w:rFonts w:ascii="Times New Roman" w:hAnsi="Times New Roman" w:cs="Times New Roman"/>
              </w:rPr>
            </w:pPr>
          </w:p>
        </w:tc>
        <w:tc>
          <w:tcPr>
            <w:tcW w:w="3060" w:type="dxa"/>
          </w:tcPr>
          <w:p w14:paraId="16703A9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 xml:space="preserve">Total time for output to be activated should be </w:t>
            </w:r>
            <w:r w:rsidRPr="001334F0">
              <w:rPr>
                <w:rFonts w:ascii="Times New Roman" w:hAnsi="Times New Roman" w:cs="Times New Roman"/>
                <w:b/>
              </w:rPr>
              <w:t>15</w:t>
            </w:r>
            <w:r w:rsidRPr="001334F0">
              <w:rPr>
                <w:rFonts w:ascii="Times New Roman" w:hAnsi="Times New Roman" w:cs="Times New Roman"/>
              </w:rPr>
              <w:t xml:space="preserve"> +/- 500ms.</w:t>
            </w:r>
          </w:p>
        </w:tc>
        <w:tc>
          <w:tcPr>
            <w:tcW w:w="1350" w:type="dxa"/>
          </w:tcPr>
          <w:p w14:paraId="6A83FA0F" w14:textId="46E9D6B7"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641CF76D"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77E1FCD8" w14:textId="77777777" w:rsidTr="009F7CEB">
        <w:trPr>
          <w:cantSplit/>
          <w:trHeight w:val="755"/>
        </w:trPr>
        <w:tc>
          <w:tcPr>
            <w:tcW w:w="1080" w:type="dxa"/>
          </w:tcPr>
          <w:p w14:paraId="1103EE4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2.4</w:t>
            </w:r>
          </w:p>
        </w:tc>
        <w:tc>
          <w:tcPr>
            <w:tcW w:w="3420" w:type="dxa"/>
          </w:tcPr>
          <w:p w14:paraId="5ED864E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Have stopwatch timing device ready.</w:t>
            </w:r>
          </w:p>
          <w:p w14:paraId="2EA375E4" w14:textId="77777777" w:rsidR="001334F0" w:rsidRPr="001334F0" w:rsidRDefault="001334F0" w:rsidP="009F7CEB">
            <w:pPr>
              <w:rPr>
                <w:rFonts w:ascii="Times New Roman" w:hAnsi="Times New Roman" w:cs="Times New Roman"/>
              </w:rPr>
            </w:pPr>
          </w:p>
          <w:p w14:paraId="4FEE775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Timed Output:</w:t>
            </w:r>
          </w:p>
          <w:p w14:paraId="0A65BB7F"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20 in the text box, click “Enabled” button and start stopwatch.</w:t>
            </w:r>
          </w:p>
          <w:p w14:paraId="7BD6BE0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Then enter 2 in the text box.</w:t>
            </w:r>
          </w:p>
          <w:p w14:paraId="7844993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5 second +/- 500ms after the button-click, click “Enabled” button.</w:t>
            </w:r>
          </w:p>
          <w:p w14:paraId="7AB68CE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Stop the stopwatch when the corresponding output reverts to original state.</w:t>
            </w:r>
          </w:p>
          <w:p w14:paraId="48483D21" w14:textId="77777777" w:rsidR="001334F0" w:rsidRPr="001334F0" w:rsidRDefault="001334F0" w:rsidP="009F7CEB">
            <w:pPr>
              <w:rPr>
                <w:rFonts w:ascii="Times New Roman" w:hAnsi="Times New Roman" w:cs="Times New Roman"/>
              </w:rPr>
            </w:pPr>
          </w:p>
        </w:tc>
        <w:tc>
          <w:tcPr>
            <w:tcW w:w="3060" w:type="dxa"/>
          </w:tcPr>
          <w:p w14:paraId="165DF248"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 xml:space="preserve">Total time for output to be activated should be </w:t>
            </w:r>
            <w:r w:rsidRPr="001334F0">
              <w:rPr>
                <w:rFonts w:ascii="Times New Roman" w:hAnsi="Times New Roman" w:cs="Times New Roman"/>
                <w:b/>
              </w:rPr>
              <w:t>7</w:t>
            </w:r>
            <w:r w:rsidRPr="001334F0">
              <w:rPr>
                <w:rFonts w:ascii="Times New Roman" w:hAnsi="Times New Roman" w:cs="Times New Roman"/>
              </w:rPr>
              <w:t xml:space="preserve"> +/- 500ms.</w:t>
            </w:r>
          </w:p>
        </w:tc>
        <w:tc>
          <w:tcPr>
            <w:tcW w:w="1350" w:type="dxa"/>
          </w:tcPr>
          <w:p w14:paraId="2D247F16" w14:textId="4954B80B"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6C2C3B0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1448D897" w14:textId="77777777" w:rsidTr="009F7CEB">
        <w:trPr>
          <w:cantSplit/>
          <w:trHeight w:val="755"/>
        </w:trPr>
        <w:tc>
          <w:tcPr>
            <w:tcW w:w="1080" w:type="dxa"/>
          </w:tcPr>
          <w:p w14:paraId="33ADE16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2.5</w:t>
            </w:r>
          </w:p>
        </w:tc>
        <w:tc>
          <w:tcPr>
            <w:tcW w:w="3420" w:type="dxa"/>
          </w:tcPr>
          <w:p w14:paraId="30AC2A4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Timed Output:</w:t>
            </w:r>
          </w:p>
          <w:p w14:paraId="57DE5F5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10 in the text box, click “Enable” button and start stopwatch.</w:t>
            </w:r>
          </w:p>
          <w:p w14:paraId="08FCC1B6" w14:textId="77777777" w:rsidR="001334F0" w:rsidRPr="001334F0" w:rsidRDefault="001334F0" w:rsidP="009F7CEB">
            <w:pPr>
              <w:rPr>
                <w:rFonts w:ascii="Times New Roman" w:hAnsi="Times New Roman" w:cs="Times New Roman"/>
              </w:rPr>
            </w:pPr>
          </w:p>
          <w:p w14:paraId="63A01791"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 xml:space="preserve">Click ‘Status’ button at 1 second +/- 200 </w:t>
            </w:r>
            <w:proofErr w:type="spellStart"/>
            <w:r w:rsidRPr="001334F0">
              <w:rPr>
                <w:rFonts w:ascii="Times New Roman" w:hAnsi="Times New Roman" w:cs="Times New Roman"/>
              </w:rPr>
              <w:t>ms</w:t>
            </w:r>
            <w:proofErr w:type="spellEnd"/>
            <w:r w:rsidRPr="001334F0">
              <w:rPr>
                <w:rFonts w:ascii="Times New Roman" w:hAnsi="Times New Roman" w:cs="Times New Roman"/>
              </w:rPr>
              <w:t xml:space="preserve"> interval until the corresponding pin revert to original state.</w:t>
            </w:r>
          </w:p>
        </w:tc>
        <w:tc>
          <w:tcPr>
            <w:tcW w:w="3060" w:type="dxa"/>
          </w:tcPr>
          <w:p w14:paraId="0FB4F53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the corresponding text box should display the remaining number of seconds until the output pin is reverted to original state.</w:t>
            </w:r>
          </w:p>
        </w:tc>
        <w:tc>
          <w:tcPr>
            <w:tcW w:w="1350" w:type="dxa"/>
          </w:tcPr>
          <w:p w14:paraId="2C2FE2CC" w14:textId="52D7CF55"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441C7F3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31436DBC" w14:textId="77777777" w:rsidTr="009F7CEB">
        <w:trPr>
          <w:cantSplit/>
          <w:trHeight w:val="755"/>
        </w:trPr>
        <w:tc>
          <w:tcPr>
            <w:tcW w:w="1080" w:type="dxa"/>
          </w:tcPr>
          <w:p w14:paraId="49A9E58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2.6</w:t>
            </w:r>
          </w:p>
        </w:tc>
        <w:tc>
          <w:tcPr>
            <w:tcW w:w="3420" w:type="dxa"/>
          </w:tcPr>
          <w:p w14:paraId="15D67F1A"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Timed Output:</w:t>
            </w:r>
          </w:p>
          <w:p w14:paraId="60D6B7E0"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10 in the text box, click “Enable” button and start stopwatch.</w:t>
            </w:r>
          </w:p>
          <w:p w14:paraId="2858E564" w14:textId="77777777" w:rsidR="001334F0" w:rsidRPr="001334F0" w:rsidRDefault="001334F0" w:rsidP="009F7CEB">
            <w:pPr>
              <w:rPr>
                <w:rFonts w:ascii="Times New Roman" w:hAnsi="Times New Roman" w:cs="Times New Roman"/>
              </w:rPr>
            </w:pPr>
          </w:p>
          <w:p w14:paraId="7564FF1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1 second +/- 500ms after output is activated, click ‘Disable’ button</w:t>
            </w:r>
          </w:p>
        </w:tc>
        <w:tc>
          <w:tcPr>
            <w:tcW w:w="3060" w:type="dxa"/>
          </w:tcPr>
          <w:p w14:paraId="3E9A5C43"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 corresponding output on breadboard should revert to original state within 100ms of the button click.</w:t>
            </w:r>
          </w:p>
        </w:tc>
        <w:tc>
          <w:tcPr>
            <w:tcW w:w="1350" w:type="dxa"/>
          </w:tcPr>
          <w:p w14:paraId="42D24098" w14:textId="5210F044"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1704E14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4CEA47D7" w14:textId="77777777" w:rsidTr="009F7CEB">
        <w:trPr>
          <w:cantSplit/>
          <w:trHeight w:val="755"/>
        </w:trPr>
        <w:tc>
          <w:tcPr>
            <w:tcW w:w="1080" w:type="dxa"/>
          </w:tcPr>
          <w:p w14:paraId="02D59254" w14:textId="77777777" w:rsidR="001334F0" w:rsidRPr="001334F0" w:rsidRDefault="001334F0" w:rsidP="009F7CEB">
            <w:pPr>
              <w:rPr>
                <w:rFonts w:ascii="Times New Roman" w:hAnsi="Times New Roman" w:cs="Times New Roman"/>
              </w:rPr>
            </w:pPr>
          </w:p>
        </w:tc>
        <w:tc>
          <w:tcPr>
            <w:tcW w:w="3420" w:type="dxa"/>
          </w:tcPr>
          <w:p w14:paraId="565B4980" w14:textId="77777777" w:rsidR="001334F0" w:rsidRPr="001334F0" w:rsidRDefault="001334F0" w:rsidP="009F7CEB">
            <w:pPr>
              <w:rPr>
                <w:rFonts w:ascii="Times New Roman" w:hAnsi="Times New Roman" w:cs="Times New Roman"/>
              </w:rPr>
            </w:pPr>
          </w:p>
        </w:tc>
        <w:tc>
          <w:tcPr>
            <w:tcW w:w="3060" w:type="dxa"/>
          </w:tcPr>
          <w:p w14:paraId="071F9B0F" w14:textId="77777777" w:rsidR="001334F0" w:rsidRPr="001334F0" w:rsidRDefault="001334F0" w:rsidP="009F7CEB">
            <w:pPr>
              <w:rPr>
                <w:rFonts w:ascii="Times New Roman" w:hAnsi="Times New Roman" w:cs="Times New Roman"/>
              </w:rPr>
            </w:pPr>
          </w:p>
        </w:tc>
        <w:tc>
          <w:tcPr>
            <w:tcW w:w="1350" w:type="dxa"/>
          </w:tcPr>
          <w:p w14:paraId="628C339D" w14:textId="77777777" w:rsidR="001334F0" w:rsidRPr="001334F0" w:rsidRDefault="001334F0" w:rsidP="009F7CEB">
            <w:pPr>
              <w:rPr>
                <w:rFonts w:ascii="Times New Roman" w:hAnsi="Times New Roman" w:cs="Times New Roman"/>
              </w:rPr>
            </w:pPr>
          </w:p>
        </w:tc>
        <w:tc>
          <w:tcPr>
            <w:tcW w:w="1170" w:type="dxa"/>
          </w:tcPr>
          <w:p w14:paraId="37A4EB79" w14:textId="77777777" w:rsidR="001334F0" w:rsidRPr="001334F0" w:rsidRDefault="001334F0" w:rsidP="009F7CEB">
            <w:pPr>
              <w:rPr>
                <w:rFonts w:ascii="Times New Roman" w:hAnsi="Times New Roman" w:cs="Times New Roman"/>
              </w:rPr>
            </w:pPr>
          </w:p>
        </w:tc>
      </w:tr>
      <w:tr w:rsidR="001334F0" w:rsidRPr="001334F0" w14:paraId="219C8F5F" w14:textId="77777777" w:rsidTr="009F7CEB">
        <w:trPr>
          <w:cantSplit/>
          <w:trHeight w:val="755"/>
        </w:trPr>
        <w:tc>
          <w:tcPr>
            <w:tcW w:w="1080" w:type="dxa"/>
          </w:tcPr>
          <w:p w14:paraId="52D2D680"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3.1</w:t>
            </w:r>
          </w:p>
        </w:tc>
        <w:tc>
          <w:tcPr>
            <w:tcW w:w="3420" w:type="dxa"/>
          </w:tcPr>
          <w:p w14:paraId="7D7BCCB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under Periodic Output:</w:t>
            </w:r>
          </w:p>
          <w:p w14:paraId="4A3F5B6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Enter number in the text box, click “Enable” button</w:t>
            </w:r>
          </w:p>
          <w:p w14:paraId="11691E4A" w14:textId="2372E721" w:rsidR="001334F0" w:rsidRPr="001334F0" w:rsidRDefault="001334F0" w:rsidP="009F7CEB">
            <w:pPr>
              <w:rPr>
                <w:rFonts w:ascii="Times New Roman" w:hAnsi="Times New Roman" w:cs="Times New Roman"/>
              </w:rPr>
            </w:pPr>
            <w:r w:rsidRPr="001334F0">
              <w:rPr>
                <w:rFonts w:ascii="Times New Roman" w:hAnsi="Times New Roman" w:cs="Times New Roman"/>
              </w:rPr>
              <w:t>Under Periodic output textbox enter 100 (pulse/second) and then click enable</w:t>
            </w:r>
          </w:p>
        </w:tc>
        <w:tc>
          <w:tcPr>
            <w:tcW w:w="3060" w:type="dxa"/>
          </w:tcPr>
          <w:p w14:paraId="08BBAAF8"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 corresponding output shall produce periodic output according to the following specifications:</w:t>
            </w:r>
          </w:p>
          <w:p w14:paraId="229A9468" w14:textId="77777777" w:rsidR="001334F0" w:rsidRPr="001334F0" w:rsidRDefault="001334F0" w:rsidP="009F7CEB">
            <w:pPr>
              <w:rPr>
                <w:rFonts w:ascii="Times New Roman" w:hAnsi="Times New Roman" w:cs="Times New Roman"/>
              </w:rPr>
            </w:pPr>
          </w:p>
          <w:p w14:paraId="1F3C28FC" w14:textId="575C6809" w:rsidR="001334F0" w:rsidRPr="00F6797C" w:rsidRDefault="001334F0" w:rsidP="009F7CEB">
            <w:pPr>
              <w:rPr>
                <w:rFonts w:ascii="Times New Roman" w:hAnsi="Times New Roman" w:cs="Times New Roman"/>
              </w:rPr>
            </w:pPr>
            <w:r w:rsidRPr="00F6797C">
              <w:rPr>
                <w:rFonts w:ascii="Times New Roman" w:hAnsi="Times New Roman" w:cs="Times New Roman"/>
              </w:rPr>
              <w:t xml:space="preserve">The output period should be around 10 </w:t>
            </w:r>
            <w:proofErr w:type="spellStart"/>
            <w:r w:rsidRPr="00F6797C">
              <w:rPr>
                <w:rFonts w:ascii="Times New Roman" w:hAnsi="Times New Roman" w:cs="Times New Roman"/>
              </w:rPr>
              <w:t>ms</w:t>
            </w:r>
            <w:proofErr w:type="spellEnd"/>
            <w:r w:rsidRPr="00F6797C">
              <w:rPr>
                <w:rFonts w:ascii="Times New Roman" w:hAnsi="Times New Roman" w:cs="Times New Roman"/>
              </w:rPr>
              <w:t xml:space="preserve"> (100 Hz).</w:t>
            </w:r>
          </w:p>
          <w:p w14:paraId="61FCFECC" w14:textId="77777777" w:rsidR="001334F0" w:rsidRPr="001334F0" w:rsidRDefault="001334F0" w:rsidP="009F7CEB">
            <w:pPr>
              <w:rPr>
                <w:rFonts w:ascii="Times New Roman" w:hAnsi="Times New Roman" w:cs="Times New Roman"/>
              </w:rPr>
            </w:pPr>
          </w:p>
          <w:p w14:paraId="41C7BB3D" w14:textId="77777777" w:rsidR="001334F0" w:rsidRPr="001334F0" w:rsidRDefault="001334F0" w:rsidP="009F7CEB">
            <w:pPr>
              <w:rPr>
                <w:rFonts w:ascii="Times New Roman" w:hAnsi="Times New Roman" w:cs="Times New Roman"/>
              </w:rPr>
            </w:pPr>
          </w:p>
          <w:p w14:paraId="2666F8EA" w14:textId="77777777" w:rsidR="001334F0" w:rsidRPr="001334F0" w:rsidRDefault="001334F0" w:rsidP="009F7CEB">
            <w:pPr>
              <w:rPr>
                <w:rFonts w:ascii="Times New Roman" w:hAnsi="Times New Roman" w:cs="Times New Roman"/>
              </w:rPr>
            </w:pPr>
          </w:p>
          <w:p w14:paraId="5767F61C" w14:textId="77777777" w:rsidR="001334F0" w:rsidRPr="001334F0" w:rsidRDefault="001334F0" w:rsidP="009F7CEB">
            <w:pPr>
              <w:rPr>
                <w:rFonts w:ascii="Times New Roman" w:hAnsi="Times New Roman" w:cs="Times New Roman"/>
              </w:rPr>
            </w:pPr>
          </w:p>
        </w:tc>
        <w:tc>
          <w:tcPr>
            <w:tcW w:w="1350" w:type="dxa"/>
          </w:tcPr>
          <w:p w14:paraId="4A59667D" w14:textId="7B0040C1"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62BDACD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60B5C7E3" w14:textId="77777777" w:rsidTr="009F7CEB">
        <w:trPr>
          <w:cantSplit/>
          <w:trHeight w:val="755"/>
        </w:trPr>
        <w:tc>
          <w:tcPr>
            <w:tcW w:w="1080" w:type="dxa"/>
          </w:tcPr>
          <w:p w14:paraId="0E34EC2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3.2</w:t>
            </w:r>
          </w:p>
        </w:tc>
        <w:tc>
          <w:tcPr>
            <w:tcW w:w="3420" w:type="dxa"/>
          </w:tcPr>
          <w:p w14:paraId="1F5385CE"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Test case 3.1 to be reviewed by instructor</w:t>
            </w:r>
          </w:p>
        </w:tc>
        <w:tc>
          <w:tcPr>
            <w:tcW w:w="3060" w:type="dxa"/>
          </w:tcPr>
          <w:p w14:paraId="6241052D"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 test case content must pass instructor’s review process.</w:t>
            </w:r>
          </w:p>
        </w:tc>
        <w:tc>
          <w:tcPr>
            <w:tcW w:w="1350" w:type="dxa"/>
          </w:tcPr>
          <w:p w14:paraId="73708B47" w14:textId="137E0227"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3F9C0D44"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0A5E99C8" w14:textId="77777777" w:rsidTr="009F7CEB">
        <w:trPr>
          <w:cantSplit/>
          <w:trHeight w:val="755"/>
        </w:trPr>
        <w:tc>
          <w:tcPr>
            <w:tcW w:w="1080" w:type="dxa"/>
          </w:tcPr>
          <w:p w14:paraId="38C235AB" w14:textId="77777777" w:rsidR="001334F0" w:rsidRPr="001334F0" w:rsidRDefault="001334F0" w:rsidP="009F7CEB">
            <w:pPr>
              <w:rPr>
                <w:rFonts w:ascii="Times New Roman" w:hAnsi="Times New Roman" w:cs="Times New Roman"/>
              </w:rPr>
            </w:pPr>
          </w:p>
        </w:tc>
        <w:tc>
          <w:tcPr>
            <w:tcW w:w="3420" w:type="dxa"/>
          </w:tcPr>
          <w:p w14:paraId="0D91B1AC" w14:textId="77777777" w:rsidR="001334F0" w:rsidRPr="001334F0" w:rsidRDefault="001334F0" w:rsidP="009F7CEB">
            <w:pPr>
              <w:rPr>
                <w:rFonts w:ascii="Times New Roman" w:hAnsi="Times New Roman" w:cs="Times New Roman"/>
              </w:rPr>
            </w:pPr>
          </w:p>
        </w:tc>
        <w:tc>
          <w:tcPr>
            <w:tcW w:w="3060" w:type="dxa"/>
          </w:tcPr>
          <w:p w14:paraId="2959D114" w14:textId="77777777" w:rsidR="001334F0" w:rsidRPr="001334F0" w:rsidRDefault="001334F0" w:rsidP="009F7CEB">
            <w:pPr>
              <w:rPr>
                <w:rFonts w:ascii="Times New Roman" w:hAnsi="Times New Roman" w:cs="Times New Roman"/>
              </w:rPr>
            </w:pPr>
          </w:p>
        </w:tc>
        <w:tc>
          <w:tcPr>
            <w:tcW w:w="1350" w:type="dxa"/>
          </w:tcPr>
          <w:p w14:paraId="75B6AB94" w14:textId="77777777" w:rsidR="001334F0" w:rsidRPr="001334F0" w:rsidRDefault="001334F0" w:rsidP="009F7CEB">
            <w:pPr>
              <w:rPr>
                <w:rFonts w:ascii="Times New Roman" w:hAnsi="Times New Roman" w:cs="Times New Roman"/>
              </w:rPr>
            </w:pPr>
          </w:p>
        </w:tc>
        <w:tc>
          <w:tcPr>
            <w:tcW w:w="1170" w:type="dxa"/>
          </w:tcPr>
          <w:p w14:paraId="7BE13942" w14:textId="77777777" w:rsidR="001334F0" w:rsidRPr="001334F0" w:rsidRDefault="001334F0" w:rsidP="009F7CEB">
            <w:pPr>
              <w:rPr>
                <w:rFonts w:ascii="Times New Roman" w:hAnsi="Times New Roman" w:cs="Times New Roman"/>
              </w:rPr>
            </w:pPr>
          </w:p>
        </w:tc>
      </w:tr>
      <w:tr w:rsidR="001334F0" w:rsidRPr="001334F0" w14:paraId="2C5D9D08" w14:textId="77777777" w:rsidTr="009F7CEB">
        <w:trPr>
          <w:cantSplit/>
          <w:trHeight w:val="755"/>
        </w:trPr>
        <w:tc>
          <w:tcPr>
            <w:tcW w:w="1080" w:type="dxa"/>
          </w:tcPr>
          <w:p w14:paraId="6A3E4A6C"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4.1</w:t>
            </w:r>
          </w:p>
        </w:tc>
        <w:tc>
          <w:tcPr>
            <w:tcW w:w="3420" w:type="dxa"/>
          </w:tcPr>
          <w:p w14:paraId="72B9F6FC"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Setup variable voltage circuit to produce voltage range between 0V and 3.3V</w:t>
            </w:r>
          </w:p>
          <w:p w14:paraId="6345150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Measure voltage level rail-to-rail on voltage meter.</w:t>
            </w:r>
          </w:p>
        </w:tc>
        <w:tc>
          <w:tcPr>
            <w:tcW w:w="3060" w:type="dxa"/>
          </w:tcPr>
          <w:p w14:paraId="6C43EA7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Minimum voltage is +0V.</w:t>
            </w:r>
          </w:p>
          <w:p w14:paraId="04875B1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Maximum voltage is +3.3V.</w:t>
            </w:r>
          </w:p>
        </w:tc>
        <w:tc>
          <w:tcPr>
            <w:tcW w:w="1350" w:type="dxa"/>
          </w:tcPr>
          <w:p w14:paraId="57BE0BC5" w14:textId="0B58D698"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30D667EC"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w:t>
            </w:r>
          </w:p>
        </w:tc>
      </w:tr>
      <w:tr w:rsidR="001334F0" w:rsidRPr="001334F0" w14:paraId="1D5A9DD6" w14:textId="77777777" w:rsidTr="009F7CEB">
        <w:trPr>
          <w:cantSplit/>
          <w:trHeight w:val="755"/>
        </w:trPr>
        <w:tc>
          <w:tcPr>
            <w:tcW w:w="1080" w:type="dxa"/>
          </w:tcPr>
          <w:p w14:paraId="1E5DFCA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4.2</w:t>
            </w:r>
          </w:p>
        </w:tc>
        <w:tc>
          <w:tcPr>
            <w:tcW w:w="3420" w:type="dxa"/>
          </w:tcPr>
          <w:p w14:paraId="16B21D63"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Adjust variable voltage to 1V +/- 0.1V.</w:t>
            </w:r>
          </w:p>
          <w:p w14:paraId="4A1E1177" w14:textId="77777777" w:rsidR="001334F0" w:rsidRPr="001334F0" w:rsidRDefault="001334F0" w:rsidP="009F7CEB">
            <w:pPr>
              <w:rPr>
                <w:rFonts w:ascii="Times New Roman" w:hAnsi="Times New Roman" w:cs="Times New Roman"/>
              </w:rPr>
            </w:pPr>
          </w:p>
          <w:p w14:paraId="7E90EC6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On C# GUI, click ‘Read’ button</w:t>
            </w:r>
          </w:p>
        </w:tc>
        <w:tc>
          <w:tcPr>
            <w:tcW w:w="3060" w:type="dxa"/>
          </w:tcPr>
          <w:p w14:paraId="18CA140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The corresponding ADC value should be displayed on the corresponding text box.</w:t>
            </w:r>
          </w:p>
        </w:tc>
        <w:tc>
          <w:tcPr>
            <w:tcW w:w="1350" w:type="dxa"/>
          </w:tcPr>
          <w:p w14:paraId="1B6ECD2C" w14:textId="44957B42" w:rsidR="001334F0" w:rsidRPr="001334F0" w:rsidRDefault="001334F0" w:rsidP="009F7CEB">
            <w:pPr>
              <w:rPr>
                <w:rFonts w:ascii="Times New Roman" w:hAnsi="Times New Roman" w:cs="Times New Roman"/>
              </w:rPr>
            </w:pPr>
            <w:r w:rsidRPr="001334F0">
              <w:rPr>
                <w:rFonts w:ascii="Times New Roman" w:hAnsi="Times New Roman" w:cs="Times New Roman"/>
              </w:rPr>
              <w:t>Pass</w:t>
            </w:r>
          </w:p>
        </w:tc>
        <w:tc>
          <w:tcPr>
            <w:tcW w:w="1170" w:type="dxa"/>
          </w:tcPr>
          <w:p w14:paraId="04C1E42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315C6F8F" w14:textId="77777777" w:rsidTr="009F7CEB">
        <w:trPr>
          <w:cantSplit/>
          <w:trHeight w:val="755"/>
        </w:trPr>
        <w:tc>
          <w:tcPr>
            <w:tcW w:w="1080" w:type="dxa"/>
          </w:tcPr>
          <w:p w14:paraId="3865E346"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4.3</w:t>
            </w:r>
          </w:p>
        </w:tc>
        <w:tc>
          <w:tcPr>
            <w:tcW w:w="3420" w:type="dxa"/>
          </w:tcPr>
          <w:p w14:paraId="37CCC7AD" w14:textId="5CE0E48A" w:rsidR="001334F0" w:rsidRPr="001334F0" w:rsidRDefault="001334F0" w:rsidP="009F7CEB">
            <w:pPr>
              <w:rPr>
                <w:rFonts w:ascii="Times New Roman" w:hAnsi="Times New Roman" w:cs="Times New Roman"/>
              </w:rPr>
            </w:pPr>
            <w:r>
              <w:rPr>
                <w:rFonts w:ascii="Times New Roman" w:hAnsi="Times New Roman" w:cs="Times New Roman"/>
              </w:rPr>
              <w:t>Enter any number between 401-409 (pulse/second) in periodic textbox, then click enable</w:t>
            </w:r>
          </w:p>
        </w:tc>
        <w:tc>
          <w:tcPr>
            <w:tcW w:w="3060" w:type="dxa"/>
          </w:tcPr>
          <w:p w14:paraId="4B4AD7CD" w14:textId="77777777" w:rsidR="00AC15D7" w:rsidRDefault="001334F0" w:rsidP="009F7CEB">
            <w:pPr>
              <w:rPr>
                <w:rFonts w:ascii="Times New Roman" w:hAnsi="Times New Roman" w:cs="Times New Roman"/>
              </w:rPr>
            </w:pPr>
            <w:r>
              <w:rPr>
                <w:rFonts w:ascii="Times New Roman" w:hAnsi="Times New Roman" w:cs="Times New Roman"/>
              </w:rPr>
              <w:t>The output periodic waveform should have</w:t>
            </w:r>
            <w:r w:rsidR="00AC15D7">
              <w:rPr>
                <w:rFonts w:ascii="Times New Roman" w:hAnsi="Times New Roman" w:cs="Times New Roman"/>
              </w:rPr>
              <w:t xml:space="preserve"> a period around 2.43ms </w:t>
            </w:r>
          </w:p>
          <w:p w14:paraId="46150A1E" w14:textId="53B469C7" w:rsidR="001334F0" w:rsidRPr="001334F0" w:rsidRDefault="00AC15D7" w:rsidP="009F7CEB">
            <w:pPr>
              <w:rPr>
                <w:rFonts w:ascii="Times New Roman" w:hAnsi="Times New Roman" w:cs="Times New Roman"/>
              </w:rPr>
            </w:pPr>
            <w:r>
              <w:rPr>
                <w:rFonts w:ascii="Times New Roman" w:hAnsi="Times New Roman" w:cs="Times New Roman"/>
              </w:rPr>
              <w:t>(f = 410 Hz)</w:t>
            </w:r>
          </w:p>
        </w:tc>
        <w:tc>
          <w:tcPr>
            <w:tcW w:w="1350" w:type="dxa"/>
          </w:tcPr>
          <w:p w14:paraId="30320BAC" w14:textId="1239A36D"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0AF6991C"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79C0CB98" w14:textId="77777777" w:rsidTr="009F7CEB">
        <w:trPr>
          <w:cantSplit/>
          <w:trHeight w:val="755"/>
        </w:trPr>
        <w:tc>
          <w:tcPr>
            <w:tcW w:w="1080" w:type="dxa"/>
          </w:tcPr>
          <w:p w14:paraId="4230971E"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4.4</w:t>
            </w:r>
          </w:p>
        </w:tc>
        <w:tc>
          <w:tcPr>
            <w:tcW w:w="3420" w:type="dxa"/>
          </w:tcPr>
          <w:p w14:paraId="5D222F64" w14:textId="11A16D43" w:rsidR="001334F0" w:rsidRPr="001334F0" w:rsidRDefault="00AC15D7" w:rsidP="009F7CEB">
            <w:pPr>
              <w:rPr>
                <w:rFonts w:ascii="Times New Roman" w:hAnsi="Times New Roman" w:cs="Times New Roman"/>
              </w:rPr>
            </w:pPr>
            <w:r>
              <w:rPr>
                <w:rFonts w:ascii="Times New Roman" w:hAnsi="Times New Roman" w:cs="Times New Roman"/>
              </w:rPr>
              <w:t>Supply an input voltage between 3.3 and 3.5 V to the designated ADC channel 1 pin. Then click channel 1 button.</w:t>
            </w:r>
          </w:p>
        </w:tc>
        <w:tc>
          <w:tcPr>
            <w:tcW w:w="3060" w:type="dxa"/>
          </w:tcPr>
          <w:p w14:paraId="0380F2D6" w14:textId="27BBB73D" w:rsidR="001334F0" w:rsidRPr="001334F0" w:rsidRDefault="00AC15D7" w:rsidP="009F7CEB">
            <w:pPr>
              <w:rPr>
                <w:rFonts w:ascii="Times New Roman" w:hAnsi="Times New Roman" w:cs="Times New Roman"/>
              </w:rPr>
            </w:pPr>
            <w:r>
              <w:rPr>
                <w:rFonts w:ascii="Times New Roman" w:hAnsi="Times New Roman" w:cs="Times New Roman"/>
              </w:rPr>
              <w:t xml:space="preserve">The RAW </w:t>
            </w:r>
            <w:proofErr w:type="spellStart"/>
            <w:r>
              <w:rPr>
                <w:rFonts w:ascii="Times New Roman" w:hAnsi="Times New Roman" w:cs="Times New Roman"/>
              </w:rPr>
              <w:t>Adc</w:t>
            </w:r>
            <w:proofErr w:type="spellEnd"/>
            <w:r>
              <w:rPr>
                <w:rFonts w:ascii="Times New Roman" w:hAnsi="Times New Roman" w:cs="Times New Roman"/>
              </w:rPr>
              <w:t xml:space="preserve"> value should be 1023 (ADC steps)</w:t>
            </w:r>
          </w:p>
        </w:tc>
        <w:tc>
          <w:tcPr>
            <w:tcW w:w="1350" w:type="dxa"/>
          </w:tcPr>
          <w:p w14:paraId="04F0B79D" w14:textId="72F4A2DA"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21C0BA8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w:t>
            </w:r>
          </w:p>
        </w:tc>
      </w:tr>
      <w:tr w:rsidR="001334F0" w:rsidRPr="001334F0" w14:paraId="7BA91033" w14:textId="77777777" w:rsidTr="009F7CEB">
        <w:trPr>
          <w:cantSplit/>
          <w:trHeight w:val="755"/>
        </w:trPr>
        <w:tc>
          <w:tcPr>
            <w:tcW w:w="1080" w:type="dxa"/>
          </w:tcPr>
          <w:p w14:paraId="744F7E67" w14:textId="77777777" w:rsidR="001334F0" w:rsidRPr="001334F0" w:rsidRDefault="001334F0" w:rsidP="009F7CEB">
            <w:pPr>
              <w:rPr>
                <w:rFonts w:ascii="Times New Roman" w:hAnsi="Times New Roman" w:cs="Times New Roman"/>
              </w:rPr>
            </w:pPr>
          </w:p>
        </w:tc>
        <w:tc>
          <w:tcPr>
            <w:tcW w:w="3420" w:type="dxa"/>
          </w:tcPr>
          <w:p w14:paraId="28B11CBF" w14:textId="77777777" w:rsidR="001334F0" w:rsidRPr="001334F0" w:rsidRDefault="001334F0" w:rsidP="009F7CEB">
            <w:pPr>
              <w:rPr>
                <w:rFonts w:ascii="Times New Roman" w:hAnsi="Times New Roman" w:cs="Times New Roman"/>
              </w:rPr>
            </w:pPr>
          </w:p>
        </w:tc>
        <w:tc>
          <w:tcPr>
            <w:tcW w:w="3060" w:type="dxa"/>
          </w:tcPr>
          <w:p w14:paraId="2DA89172" w14:textId="77777777" w:rsidR="001334F0" w:rsidRPr="001334F0" w:rsidRDefault="001334F0" w:rsidP="009F7CEB">
            <w:pPr>
              <w:rPr>
                <w:rFonts w:ascii="Times New Roman" w:hAnsi="Times New Roman" w:cs="Times New Roman"/>
              </w:rPr>
            </w:pPr>
          </w:p>
        </w:tc>
        <w:tc>
          <w:tcPr>
            <w:tcW w:w="1350" w:type="dxa"/>
          </w:tcPr>
          <w:p w14:paraId="36E095E3" w14:textId="77777777" w:rsidR="001334F0" w:rsidRPr="001334F0" w:rsidRDefault="001334F0" w:rsidP="009F7CEB">
            <w:pPr>
              <w:rPr>
                <w:rFonts w:ascii="Times New Roman" w:hAnsi="Times New Roman" w:cs="Times New Roman"/>
              </w:rPr>
            </w:pPr>
          </w:p>
        </w:tc>
        <w:tc>
          <w:tcPr>
            <w:tcW w:w="1170" w:type="dxa"/>
          </w:tcPr>
          <w:p w14:paraId="60E2E647" w14:textId="77777777" w:rsidR="001334F0" w:rsidRPr="001334F0" w:rsidRDefault="001334F0" w:rsidP="009F7CEB">
            <w:pPr>
              <w:rPr>
                <w:rFonts w:ascii="Times New Roman" w:hAnsi="Times New Roman" w:cs="Times New Roman"/>
              </w:rPr>
            </w:pPr>
          </w:p>
        </w:tc>
      </w:tr>
      <w:tr w:rsidR="001334F0" w:rsidRPr="001334F0" w14:paraId="178796EA" w14:textId="77777777" w:rsidTr="009F7CEB">
        <w:trPr>
          <w:cantSplit/>
          <w:trHeight w:val="755"/>
        </w:trPr>
        <w:tc>
          <w:tcPr>
            <w:tcW w:w="1080" w:type="dxa"/>
          </w:tcPr>
          <w:p w14:paraId="1FDF6FA3"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E1.1 to</w:t>
            </w:r>
          </w:p>
          <w:p w14:paraId="59CA847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E1.3</w:t>
            </w:r>
          </w:p>
        </w:tc>
        <w:tc>
          <w:tcPr>
            <w:tcW w:w="3420" w:type="dxa"/>
          </w:tcPr>
          <w:p w14:paraId="49490201" w14:textId="72C65D00" w:rsidR="001334F0" w:rsidRPr="001334F0" w:rsidRDefault="00AC15D7" w:rsidP="009F7CEB">
            <w:pPr>
              <w:rPr>
                <w:rFonts w:ascii="Times New Roman" w:hAnsi="Times New Roman" w:cs="Times New Roman"/>
              </w:rPr>
            </w:pPr>
            <w:r>
              <w:rPr>
                <w:rFonts w:ascii="Times New Roman" w:hAnsi="Times New Roman" w:cs="Times New Roman"/>
              </w:rPr>
              <w:t>Enter 2000 in periodic textbox. Then click enable</w:t>
            </w:r>
          </w:p>
        </w:tc>
        <w:tc>
          <w:tcPr>
            <w:tcW w:w="3060" w:type="dxa"/>
          </w:tcPr>
          <w:p w14:paraId="10DEB75C" w14:textId="461974B0" w:rsidR="001334F0" w:rsidRPr="001334F0" w:rsidRDefault="00AC15D7" w:rsidP="009F7CEB">
            <w:pPr>
              <w:rPr>
                <w:rFonts w:ascii="Times New Roman" w:hAnsi="Times New Roman" w:cs="Times New Roman"/>
              </w:rPr>
            </w:pPr>
            <w:r>
              <w:rPr>
                <w:rFonts w:ascii="Times New Roman" w:hAnsi="Times New Roman" w:cs="Times New Roman"/>
              </w:rPr>
              <w:t xml:space="preserve">The output periodic waveform should be around 449 </w:t>
            </w:r>
            <w:proofErr w:type="spellStart"/>
            <w:r>
              <w:rPr>
                <w:rFonts w:ascii="Times New Roman" w:hAnsi="Times New Roman" w:cs="Times New Roman"/>
              </w:rPr>
              <w:t>ms</w:t>
            </w:r>
            <w:proofErr w:type="spellEnd"/>
            <w:r>
              <w:rPr>
                <w:rFonts w:ascii="Times New Roman" w:hAnsi="Times New Roman" w:cs="Times New Roman"/>
              </w:rPr>
              <w:t xml:space="preserve"> (f = 2.2 </w:t>
            </w:r>
            <w:proofErr w:type="spellStart"/>
            <w:r>
              <w:rPr>
                <w:rFonts w:ascii="Times New Roman" w:hAnsi="Times New Roman" w:cs="Times New Roman"/>
              </w:rPr>
              <w:t>KHz</w:t>
            </w:r>
            <w:proofErr w:type="spellEnd"/>
            <w:r>
              <w:rPr>
                <w:rFonts w:ascii="Times New Roman" w:hAnsi="Times New Roman" w:cs="Times New Roman"/>
              </w:rPr>
              <w:t>) with around 43% duty cycle</w:t>
            </w:r>
          </w:p>
        </w:tc>
        <w:tc>
          <w:tcPr>
            <w:tcW w:w="1350" w:type="dxa"/>
          </w:tcPr>
          <w:p w14:paraId="4B2CF37A" w14:textId="7B1E9163"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16856BDC"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10% of total</w:t>
            </w:r>
          </w:p>
        </w:tc>
      </w:tr>
      <w:tr w:rsidR="001334F0" w:rsidRPr="001334F0" w14:paraId="1209C601" w14:textId="77777777" w:rsidTr="009F7CEB">
        <w:trPr>
          <w:cantSplit/>
          <w:trHeight w:val="755"/>
        </w:trPr>
        <w:tc>
          <w:tcPr>
            <w:tcW w:w="1080" w:type="dxa"/>
          </w:tcPr>
          <w:p w14:paraId="47B54721" w14:textId="77777777" w:rsidR="001334F0" w:rsidRPr="001334F0" w:rsidRDefault="001334F0" w:rsidP="009F7CEB">
            <w:pPr>
              <w:rPr>
                <w:rFonts w:ascii="Times New Roman" w:hAnsi="Times New Roman" w:cs="Times New Roman"/>
              </w:rPr>
            </w:pPr>
          </w:p>
        </w:tc>
        <w:tc>
          <w:tcPr>
            <w:tcW w:w="3420" w:type="dxa"/>
          </w:tcPr>
          <w:p w14:paraId="107698B4" w14:textId="77777777" w:rsidR="001334F0" w:rsidRPr="001334F0" w:rsidRDefault="001334F0" w:rsidP="009F7CEB">
            <w:pPr>
              <w:rPr>
                <w:rFonts w:ascii="Times New Roman" w:hAnsi="Times New Roman" w:cs="Times New Roman"/>
              </w:rPr>
            </w:pPr>
          </w:p>
        </w:tc>
        <w:tc>
          <w:tcPr>
            <w:tcW w:w="3060" w:type="dxa"/>
          </w:tcPr>
          <w:p w14:paraId="30CCF175" w14:textId="77777777" w:rsidR="001334F0" w:rsidRPr="001334F0" w:rsidRDefault="001334F0" w:rsidP="009F7CEB">
            <w:pPr>
              <w:rPr>
                <w:rFonts w:ascii="Times New Roman" w:hAnsi="Times New Roman" w:cs="Times New Roman"/>
              </w:rPr>
            </w:pPr>
          </w:p>
        </w:tc>
        <w:tc>
          <w:tcPr>
            <w:tcW w:w="1350" w:type="dxa"/>
          </w:tcPr>
          <w:p w14:paraId="4157D498" w14:textId="77777777" w:rsidR="001334F0" w:rsidRPr="001334F0" w:rsidRDefault="001334F0" w:rsidP="009F7CEB">
            <w:pPr>
              <w:rPr>
                <w:rFonts w:ascii="Times New Roman" w:hAnsi="Times New Roman" w:cs="Times New Roman"/>
              </w:rPr>
            </w:pPr>
          </w:p>
        </w:tc>
        <w:tc>
          <w:tcPr>
            <w:tcW w:w="1170" w:type="dxa"/>
          </w:tcPr>
          <w:p w14:paraId="6183A2CF" w14:textId="77777777" w:rsidR="001334F0" w:rsidRPr="001334F0" w:rsidRDefault="001334F0" w:rsidP="009F7CEB">
            <w:pPr>
              <w:rPr>
                <w:rFonts w:ascii="Times New Roman" w:hAnsi="Times New Roman" w:cs="Times New Roman"/>
              </w:rPr>
            </w:pPr>
          </w:p>
        </w:tc>
      </w:tr>
      <w:tr w:rsidR="001334F0" w:rsidRPr="001334F0" w14:paraId="1F010705" w14:textId="77777777" w:rsidTr="009F7CEB">
        <w:trPr>
          <w:cantSplit/>
          <w:trHeight w:val="755"/>
        </w:trPr>
        <w:tc>
          <w:tcPr>
            <w:tcW w:w="1080" w:type="dxa"/>
          </w:tcPr>
          <w:p w14:paraId="1BFDCFEF"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lastRenderedPageBreak/>
              <w:t>E2.1 to</w:t>
            </w:r>
          </w:p>
          <w:p w14:paraId="731EC6CF"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E2.3</w:t>
            </w:r>
          </w:p>
        </w:tc>
        <w:tc>
          <w:tcPr>
            <w:tcW w:w="3420" w:type="dxa"/>
          </w:tcPr>
          <w:p w14:paraId="7EBDDBDF" w14:textId="47629DFC" w:rsidR="001334F0" w:rsidRPr="001334F0" w:rsidRDefault="00AC15D7" w:rsidP="009F7CEB">
            <w:pPr>
              <w:rPr>
                <w:rFonts w:ascii="Times New Roman" w:hAnsi="Times New Roman" w:cs="Times New Roman"/>
              </w:rPr>
            </w:pPr>
            <w:r>
              <w:rPr>
                <w:rFonts w:ascii="Times New Roman" w:hAnsi="Times New Roman" w:cs="Times New Roman"/>
              </w:rPr>
              <w:t>Enter 100 in Timed Output textbox. Then click enable. After 10s (±500ms), Enter 10 in Timed Output textbox. Then click enable.</w:t>
            </w:r>
          </w:p>
        </w:tc>
        <w:tc>
          <w:tcPr>
            <w:tcW w:w="3060" w:type="dxa"/>
          </w:tcPr>
          <w:p w14:paraId="54A8F0C6" w14:textId="500CD474" w:rsidR="001334F0" w:rsidRPr="001334F0" w:rsidRDefault="00AC15D7" w:rsidP="009F7CEB">
            <w:pPr>
              <w:rPr>
                <w:rFonts w:ascii="Times New Roman" w:hAnsi="Times New Roman" w:cs="Times New Roman"/>
              </w:rPr>
            </w:pPr>
            <w:r>
              <w:rPr>
                <w:rFonts w:ascii="Times New Roman" w:hAnsi="Times New Roman" w:cs="Times New Roman"/>
              </w:rPr>
              <w:t>Total time for output to be driven high should be around 20s (±500ms),</w:t>
            </w:r>
          </w:p>
        </w:tc>
        <w:tc>
          <w:tcPr>
            <w:tcW w:w="1350" w:type="dxa"/>
          </w:tcPr>
          <w:p w14:paraId="7029B205" w14:textId="2B76DA33"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0A9F5EB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10% of total</w:t>
            </w:r>
          </w:p>
        </w:tc>
      </w:tr>
      <w:tr w:rsidR="001334F0" w:rsidRPr="001334F0" w14:paraId="73FC6B6D" w14:textId="77777777" w:rsidTr="009F7CEB">
        <w:trPr>
          <w:cantSplit/>
          <w:trHeight w:val="755"/>
        </w:trPr>
        <w:tc>
          <w:tcPr>
            <w:tcW w:w="1080" w:type="dxa"/>
          </w:tcPr>
          <w:p w14:paraId="05770650" w14:textId="77777777" w:rsidR="001334F0" w:rsidRPr="001334F0" w:rsidRDefault="001334F0" w:rsidP="009F7CEB">
            <w:pPr>
              <w:rPr>
                <w:rFonts w:ascii="Times New Roman" w:hAnsi="Times New Roman" w:cs="Times New Roman"/>
              </w:rPr>
            </w:pPr>
          </w:p>
        </w:tc>
        <w:tc>
          <w:tcPr>
            <w:tcW w:w="3420" w:type="dxa"/>
          </w:tcPr>
          <w:p w14:paraId="4239E715" w14:textId="77777777" w:rsidR="001334F0" w:rsidRPr="001334F0" w:rsidRDefault="001334F0" w:rsidP="009F7CEB">
            <w:pPr>
              <w:rPr>
                <w:rFonts w:ascii="Times New Roman" w:hAnsi="Times New Roman" w:cs="Times New Roman"/>
              </w:rPr>
            </w:pPr>
          </w:p>
        </w:tc>
        <w:tc>
          <w:tcPr>
            <w:tcW w:w="3060" w:type="dxa"/>
          </w:tcPr>
          <w:p w14:paraId="4262D710" w14:textId="77777777" w:rsidR="001334F0" w:rsidRPr="001334F0" w:rsidRDefault="001334F0" w:rsidP="009F7CEB">
            <w:pPr>
              <w:rPr>
                <w:rFonts w:ascii="Times New Roman" w:hAnsi="Times New Roman" w:cs="Times New Roman"/>
              </w:rPr>
            </w:pPr>
          </w:p>
        </w:tc>
        <w:tc>
          <w:tcPr>
            <w:tcW w:w="1350" w:type="dxa"/>
          </w:tcPr>
          <w:p w14:paraId="64E150C2" w14:textId="77777777" w:rsidR="001334F0" w:rsidRPr="001334F0" w:rsidRDefault="001334F0" w:rsidP="009F7CEB">
            <w:pPr>
              <w:rPr>
                <w:rFonts w:ascii="Times New Roman" w:hAnsi="Times New Roman" w:cs="Times New Roman"/>
              </w:rPr>
            </w:pPr>
          </w:p>
        </w:tc>
        <w:tc>
          <w:tcPr>
            <w:tcW w:w="1170" w:type="dxa"/>
          </w:tcPr>
          <w:p w14:paraId="32E41B69" w14:textId="77777777" w:rsidR="001334F0" w:rsidRPr="001334F0" w:rsidRDefault="001334F0" w:rsidP="009F7CEB">
            <w:pPr>
              <w:rPr>
                <w:rFonts w:ascii="Times New Roman" w:hAnsi="Times New Roman" w:cs="Times New Roman"/>
              </w:rPr>
            </w:pPr>
          </w:p>
        </w:tc>
      </w:tr>
      <w:tr w:rsidR="001334F0" w:rsidRPr="001334F0" w14:paraId="271869BA" w14:textId="77777777" w:rsidTr="009F7CEB">
        <w:trPr>
          <w:cantSplit/>
          <w:trHeight w:val="755"/>
        </w:trPr>
        <w:tc>
          <w:tcPr>
            <w:tcW w:w="1080" w:type="dxa"/>
          </w:tcPr>
          <w:p w14:paraId="35B21E1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R1.1</w:t>
            </w:r>
          </w:p>
        </w:tc>
        <w:tc>
          <w:tcPr>
            <w:tcW w:w="3420" w:type="dxa"/>
          </w:tcPr>
          <w:p w14:paraId="0D39755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Random test to be requested by instructor.</w:t>
            </w:r>
          </w:p>
          <w:p w14:paraId="705705F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Test area:</w:t>
            </w:r>
          </w:p>
          <w:p w14:paraId="558C7E2A" w14:textId="77777777" w:rsidR="001334F0" w:rsidRPr="001334F0" w:rsidRDefault="001334F0" w:rsidP="001334F0">
            <w:pPr>
              <w:pStyle w:val="ListParagraph"/>
              <w:numPr>
                <w:ilvl w:val="0"/>
                <w:numId w:val="32"/>
              </w:numPr>
              <w:spacing w:after="0"/>
              <w:ind w:right="0"/>
              <w:rPr>
                <w:rFonts w:ascii="Times New Roman" w:hAnsi="Times New Roman" w:cs="Times New Roman"/>
              </w:rPr>
            </w:pPr>
            <w:r w:rsidRPr="001334F0">
              <w:rPr>
                <w:rFonts w:ascii="Times New Roman" w:hAnsi="Times New Roman" w:cs="Times New Roman"/>
              </w:rPr>
              <w:t>start / restart application</w:t>
            </w:r>
          </w:p>
        </w:tc>
        <w:tc>
          <w:tcPr>
            <w:tcW w:w="3060" w:type="dxa"/>
          </w:tcPr>
          <w:p w14:paraId="09D0FC5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C# application behave the same on each restart/shutdown – no crash</w:t>
            </w:r>
          </w:p>
        </w:tc>
        <w:tc>
          <w:tcPr>
            <w:tcW w:w="1350" w:type="dxa"/>
          </w:tcPr>
          <w:p w14:paraId="316D1203" w14:textId="6419450C"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4058BB5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 if failed</w:t>
            </w:r>
          </w:p>
        </w:tc>
      </w:tr>
      <w:tr w:rsidR="001334F0" w:rsidRPr="001334F0" w14:paraId="1DD1C8FF" w14:textId="77777777" w:rsidTr="009F7CEB">
        <w:trPr>
          <w:cantSplit/>
          <w:trHeight w:val="755"/>
        </w:trPr>
        <w:tc>
          <w:tcPr>
            <w:tcW w:w="1080" w:type="dxa"/>
          </w:tcPr>
          <w:p w14:paraId="6E9CCBF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R1.2</w:t>
            </w:r>
          </w:p>
        </w:tc>
        <w:tc>
          <w:tcPr>
            <w:tcW w:w="3420" w:type="dxa"/>
          </w:tcPr>
          <w:p w14:paraId="104A13A2"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Random test to be requested by instructor</w:t>
            </w:r>
          </w:p>
          <w:p w14:paraId="04DFF137"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Test area:</w:t>
            </w:r>
          </w:p>
          <w:p w14:paraId="1E3589C6" w14:textId="77777777" w:rsidR="001334F0" w:rsidRPr="001334F0" w:rsidRDefault="001334F0" w:rsidP="001334F0">
            <w:pPr>
              <w:pStyle w:val="ListParagraph"/>
              <w:numPr>
                <w:ilvl w:val="0"/>
                <w:numId w:val="32"/>
              </w:numPr>
              <w:spacing w:after="0"/>
              <w:ind w:right="0"/>
              <w:rPr>
                <w:rFonts w:ascii="Times New Roman" w:hAnsi="Times New Roman" w:cs="Times New Roman"/>
              </w:rPr>
            </w:pPr>
            <w:r w:rsidRPr="001334F0">
              <w:rPr>
                <w:rFonts w:ascii="Times New Roman" w:hAnsi="Times New Roman" w:cs="Times New Roman"/>
              </w:rPr>
              <w:t>application behavior when serial cable is disconnected</w:t>
            </w:r>
          </w:p>
          <w:p w14:paraId="06F32CA7" w14:textId="77777777" w:rsidR="001334F0" w:rsidRPr="001334F0" w:rsidRDefault="001334F0" w:rsidP="009F7CEB">
            <w:pPr>
              <w:rPr>
                <w:rFonts w:ascii="Times New Roman" w:hAnsi="Times New Roman" w:cs="Times New Roman"/>
              </w:rPr>
            </w:pPr>
          </w:p>
        </w:tc>
        <w:tc>
          <w:tcPr>
            <w:tcW w:w="3060" w:type="dxa"/>
          </w:tcPr>
          <w:p w14:paraId="3A04AD3A"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C# Application remain responsive.</w:t>
            </w:r>
          </w:p>
          <w:p w14:paraId="60766A80"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C# application gracefully ignore user action</w:t>
            </w:r>
          </w:p>
        </w:tc>
        <w:tc>
          <w:tcPr>
            <w:tcW w:w="1350" w:type="dxa"/>
          </w:tcPr>
          <w:p w14:paraId="39E0A7F0" w14:textId="60BCD1C5"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7A976A31"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 if failed</w:t>
            </w:r>
          </w:p>
        </w:tc>
      </w:tr>
      <w:tr w:rsidR="001334F0" w:rsidRPr="001334F0" w14:paraId="290708F2" w14:textId="77777777" w:rsidTr="009F7CEB">
        <w:trPr>
          <w:cantSplit/>
          <w:trHeight w:val="755"/>
        </w:trPr>
        <w:tc>
          <w:tcPr>
            <w:tcW w:w="1080" w:type="dxa"/>
          </w:tcPr>
          <w:p w14:paraId="1418A765"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R1.3</w:t>
            </w:r>
          </w:p>
        </w:tc>
        <w:tc>
          <w:tcPr>
            <w:tcW w:w="3420" w:type="dxa"/>
          </w:tcPr>
          <w:p w14:paraId="10DA8F7B"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Random test to be requested by instructor</w:t>
            </w:r>
          </w:p>
          <w:p w14:paraId="2BBF2798" w14:textId="77777777" w:rsidR="001334F0" w:rsidRPr="001334F0" w:rsidRDefault="001334F0" w:rsidP="001334F0">
            <w:pPr>
              <w:pStyle w:val="ListParagraph"/>
              <w:numPr>
                <w:ilvl w:val="0"/>
                <w:numId w:val="32"/>
              </w:numPr>
              <w:spacing w:after="0"/>
              <w:ind w:right="0"/>
              <w:rPr>
                <w:rFonts w:ascii="Times New Roman" w:hAnsi="Times New Roman" w:cs="Times New Roman"/>
              </w:rPr>
            </w:pPr>
            <w:r w:rsidRPr="001334F0">
              <w:rPr>
                <w:rFonts w:ascii="Times New Roman" w:hAnsi="Times New Roman" w:cs="Times New Roman"/>
              </w:rPr>
              <w:t>Follow up on test cases if the instructor picks up something unexpected</w:t>
            </w:r>
          </w:p>
        </w:tc>
        <w:tc>
          <w:tcPr>
            <w:tcW w:w="3060" w:type="dxa"/>
          </w:tcPr>
          <w:p w14:paraId="5F5EB7C0" w14:textId="77777777" w:rsidR="001334F0" w:rsidRPr="001334F0" w:rsidRDefault="001334F0" w:rsidP="009F7CEB">
            <w:pPr>
              <w:rPr>
                <w:rFonts w:ascii="Times New Roman" w:hAnsi="Times New Roman" w:cs="Times New Roman"/>
              </w:rPr>
            </w:pPr>
          </w:p>
        </w:tc>
        <w:tc>
          <w:tcPr>
            <w:tcW w:w="1350" w:type="dxa"/>
          </w:tcPr>
          <w:p w14:paraId="4FBC302B" w14:textId="1BC67199" w:rsidR="001334F0" w:rsidRPr="001334F0" w:rsidRDefault="00AC15D7" w:rsidP="009F7CEB">
            <w:pPr>
              <w:rPr>
                <w:rFonts w:ascii="Times New Roman" w:hAnsi="Times New Roman" w:cs="Times New Roman"/>
              </w:rPr>
            </w:pPr>
            <w:r>
              <w:rPr>
                <w:rFonts w:ascii="Times New Roman" w:hAnsi="Times New Roman" w:cs="Times New Roman"/>
              </w:rPr>
              <w:t>Pass</w:t>
            </w:r>
          </w:p>
        </w:tc>
        <w:tc>
          <w:tcPr>
            <w:tcW w:w="1170" w:type="dxa"/>
          </w:tcPr>
          <w:p w14:paraId="0190BF49" w14:textId="77777777" w:rsidR="001334F0" w:rsidRPr="001334F0" w:rsidRDefault="001334F0" w:rsidP="009F7CEB">
            <w:pPr>
              <w:rPr>
                <w:rFonts w:ascii="Times New Roman" w:hAnsi="Times New Roman" w:cs="Times New Roman"/>
              </w:rPr>
            </w:pPr>
            <w:r w:rsidRPr="001334F0">
              <w:rPr>
                <w:rFonts w:ascii="Times New Roman" w:hAnsi="Times New Roman" w:cs="Times New Roman"/>
              </w:rPr>
              <w:t>-2 if failed</w:t>
            </w:r>
          </w:p>
        </w:tc>
      </w:tr>
    </w:tbl>
    <w:p w14:paraId="58E7C27D" w14:textId="77777777" w:rsidR="00A029D7" w:rsidRPr="001334F0" w:rsidRDefault="00A029D7" w:rsidP="005E0AD1">
      <w:pPr>
        <w:pStyle w:val="body"/>
        <w:rPr>
          <w:rFonts w:ascii="Times New Roman" w:hAnsi="Times New Roman" w:cs="Times New Roman"/>
          <w:lang w:eastAsia="zh-TW"/>
        </w:rPr>
      </w:pPr>
    </w:p>
    <w:p w14:paraId="34798D2A" w14:textId="2700B973" w:rsidR="00DD2DF9" w:rsidRPr="001334F0" w:rsidRDefault="00DD2DF9" w:rsidP="00DD2DF9">
      <w:pPr>
        <w:pStyle w:val="Heading1"/>
        <w:rPr>
          <w:rFonts w:ascii="Times New Roman" w:hAnsi="Times New Roman" w:cs="Times New Roman"/>
        </w:rPr>
      </w:pPr>
      <w:bookmarkStart w:id="6" w:name="_Toc532814841"/>
      <w:r w:rsidRPr="001334F0">
        <w:rPr>
          <w:rFonts w:ascii="Times New Roman" w:hAnsi="Times New Roman" w:cs="Times New Roman"/>
        </w:rPr>
        <w:lastRenderedPageBreak/>
        <w:t>Development Journal</w:t>
      </w:r>
      <w:bookmarkEnd w:id="6"/>
    </w:p>
    <w:p w14:paraId="34798D2B" w14:textId="77777777" w:rsidR="00BB049F" w:rsidRPr="001334F0" w:rsidRDefault="00BB049F" w:rsidP="00BB049F">
      <w:pPr>
        <w:rPr>
          <w:rFonts w:ascii="Times New Roman" w:hAnsi="Times New Roman" w:cs="Times New Roman"/>
          <w:lang w:eastAsia="zh-TW"/>
        </w:rPr>
      </w:pPr>
      <w:r w:rsidRPr="001334F0">
        <w:rPr>
          <w:rFonts w:ascii="Times New Roman" w:hAnsi="Times New Roman" w:cs="Times New Roman"/>
          <w:lang w:eastAsia="zh-TW"/>
        </w:rPr>
        <w:t>Include your development logs here.</w:t>
      </w:r>
    </w:p>
    <w:tbl>
      <w:tblPr>
        <w:tblStyle w:val="LightList-Accent3"/>
        <w:tblW w:w="9705" w:type="dxa"/>
        <w:tblLayout w:type="fixed"/>
        <w:tblLook w:val="04A0" w:firstRow="1" w:lastRow="0" w:firstColumn="1" w:lastColumn="0" w:noHBand="0" w:noVBand="1"/>
      </w:tblPr>
      <w:tblGrid>
        <w:gridCol w:w="2328"/>
        <w:gridCol w:w="7377"/>
      </w:tblGrid>
      <w:tr w:rsidR="00BB049F" w:rsidRPr="001334F0" w14:paraId="34798D2E" w14:textId="77777777" w:rsidTr="0099184D">
        <w:trPr>
          <w:cnfStyle w:val="100000000000" w:firstRow="1" w:lastRow="0" w:firstColumn="0" w:lastColumn="0" w:oddVBand="0" w:evenVBand="0" w:oddHBand="0"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vAlign w:val="bottom"/>
          </w:tcPr>
          <w:p w14:paraId="34798D2C" w14:textId="77777777" w:rsidR="00BB049F" w:rsidRPr="001334F0" w:rsidRDefault="00BB049F" w:rsidP="00BB049F">
            <w:pPr>
              <w:spacing w:after="0"/>
              <w:ind w:right="162"/>
              <w:rPr>
                <w:rFonts w:ascii="Times New Roman" w:hAnsi="Times New Roman" w:cs="Times New Roman"/>
                <w:color w:val="FFFFFF" w:themeColor="background1"/>
                <w:sz w:val="32"/>
                <w:lang w:eastAsia="zh-TW"/>
              </w:rPr>
            </w:pPr>
            <w:r w:rsidRPr="001334F0">
              <w:rPr>
                <w:rFonts w:ascii="Times New Roman" w:hAnsi="Times New Roman" w:cs="Times New Roman"/>
                <w:color w:val="FFFFFF" w:themeColor="background1"/>
                <w:sz w:val="32"/>
                <w:lang w:eastAsia="zh-TW"/>
              </w:rPr>
              <w:t>Date/Time</w:t>
            </w:r>
          </w:p>
        </w:tc>
        <w:tc>
          <w:tcPr>
            <w:tcW w:w="7377" w:type="dxa"/>
            <w:tcBorders>
              <w:left w:val="single" w:sz="4" w:space="0" w:color="auto"/>
            </w:tcBorders>
            <w:vAlign w:val="bottom"/>
          </w:tcPr>
          <w:p w14:paraId="34798D2D" w14:textId="77777777" w:rsidR="00BB049F" w:rsidRPr="001334F0" w:rsidRDefault="00BB049F" w:rsidP="00BB049F">
            <w:pPr>
              <w:spacing w:after="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lang w:eastAsia="zh-TW"/>
              </w:rPr>
            </w:pPr>
            <w:r w:rsidRPr="001334F0">
              <w:rPr>
                <w:rFonts w:ascii="Times New Roman" w:hAnsi="Times New Roman" w:cs="Times New Roman"/>
                <w:color w:val="FFFFFF" w:themeColor="background1"/>
                <w:sz w:val="32"/>
                <w:lang w:eastAsia="zh-TW"/>
              </w:rPr>
              <w:t>Description</w:t>
            </w:r>
          </w:p>
        </w:tc>
      </w:tr>
      <w:tr w:rsidR="00BB049F" w:rsidRPr="001334F0" w14:paraId="34798D31" w14:textId="77777777" w:rsidTr="00CA0E3F">
        <w:trPr>
          <w:cnfStyle w:val="000000100000" w:firstRow="0" w:lastRow="0" w:firstColumn="0" w:lastColumn="0" w:oddVBand="0" w:evenVBand="0" w:oddHBand="1" w:evenHBand="0" w:firstRowFirstColumn="0" w:firstRowLastColumn="0" w:lastRowFirstColumn="0" w:lastRowLastColumn="0"/>
          <w:trHeight w:val="2644"/>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0683F687" w14:textId="77777777" w:rsidR="00CA0E3F" w:rsidRDefault="00EE7D7B" w:rsidP="00EE7D7B">
            <w:r>
              <w:t>11/21/18</w:t>
            </w:r>
            <w:r w:rsidR="00CA0E3F">
              <w:t xml:space="preserve"> </w:t>
            </w:r>
          </w:p>
          <w:p w14:paraId="221DBA31" w14:textId="211A3C31" w:rsidR="00EE7D7B" w:rsidRDefault="00CA0E3F" w:rsidP="00EE7D7B">
            <w:r>
              <w:t xml:space="preserve"> 12:00 PM</w:t>
            </w:r>
          </w:p>
          <w:p w14:paraId="5E244D1B" w14:textId="0F953A8A" w:rsidR="00CA0E3F" w:rsidRDefault="00CA0E3F" w:rsidP="00EE7D7B">
            <w:r>
              <w:t>12:33 PM</w:t>
            </w:r>
          </w:p>
          <w:p w14:paraId="6AF37B06" w14:textId="1A3C07F4" w:rsidR="00CA0E3F" w:rsidRDefault="00CA0E3F" w:rsidP="00EE7D7B">
            <w:r>
              <w:t>1:00 PM</w:t>
            </w:r>
          </w:p>
          <w:p w14:paraId="0C09DF14" w14:textId="71BFC805" w:rsidR="00CA0E3F" w:rsidRDefault="00CA0E3F" w:rsidP="00EE7D7B">
            <w:r>
              <w:t>2:00 PM</w:t>
            </w:r>
          </w:p>
          <w:p w14:paraId="34798D2F" w14:textId="34913AA2" w:rsidR="00BB049F" w:rsidRPr="001334F0" w:rsidRDefault="00CA0E3F" w:rsidP="00DD2DF9">
            <w:pPr>
              <w:rPr>
                <w:rFonts w:ascii="Times New Roman" w:hAnsi="Times New Roman" w:cs="Times New Roman"/>
                <w:lang w:eastAsia="zh-TW"/>
              </w:rPr>
            </w:pPr>
            <w:r>
              <w:t>3:00 PM</w:t>
            </w:r>
          </w:p>
        </w:tc>
        <w:tc>
          <w:tcPr>
            <w:tcW w:w="7377" w:type="dxa"/>
            <w:tcBorders>
              <w:left w:val="single" w:sz="4" w:space="0" w:color="auto"/>
            </w:tcBorders>
          </w:tcPr>
          <w:p w14:paraId="18B6E7E6" w14:textId="77777777" w:rsidR="00CA0E3F" w:rsidRDefault="00CA0E3F" w:rsidP="00EE7D7B">
            <w:pPr>
              <w:cnfStyle w:val="000000100000" w:firstRow="0" w:lastRow="0" w:firstColumn="0" w:lastColumn="0" w:oddVBand="0" w:evenVBand="0" w:oddHBand="1" w:evenHBand="0" w:firstRowFirstColumn="0" w:firstRowLastColumn="0" w:lastRowFirstColumn="0" w:lastRowLastColumn="0"/>
            </w:pPr>
          </w:p>
          <w:p w14:paraId="73A54894" w14:textId="407D0F0B" w:rsidR="00EE7D7B" w:rsidRDefault="00EE7D7B" w:rsidP="00EE7D7B">
            <w:pPr>
              <w:cnfStyle w:val="000000100000" w:firstRow="0" w:lastRow="0" w:firstColumn="0" w:lastColumn="0" w:oddVBand="0" w:evenVBand="0" w:oddHBand="1" w:evenHBand="0" w:firstRowFirstColumn="0" w:firstRowLastColumn="0" w:lastRowFirstColumn="0" w:lastRowLastColumn="0"/>
            </w:pPr>
            <w:r>
              <w:t>Project Started</w:t>
            </w:r>
          </w:p>
          <w:p w14:paraId="26DE5A17" w14:textId="3BEB204C" w:rsidR="00EE7D7B" w:rsidRDefault="00EE7D7B" w:rsidP="00EE7D7B">
            <w:pPr>
              <w:cnfStyle w:val="000000100000" w:firstRow="0" w:lastRow="0" w:firstColumn="0" w:lastColumn="0" w:oddVBand="0" w:evenVBand="0" w:oddHBand="1" w:evenHBand="0" w:firstRowFirstColumn="0" w:firstRowLastColumn="0" w:lastRowFirstColumn="0" w:lastRowLastColumn="0"/>
            </w:pPr>
            <w:r>
              <w:t>Project Created</w:t>
            </w:r>
          </w:p>
          <w:p w14:paraId="3B32F5CE" w14:textId="4642D0DC" w:rsidR="00EE7D7B" w:rsidRDefault="00EE7D7B" w:rsidP="00EE7D7B">
            <w:pPr>
              <w:cnfStyle w:val="000000100000" w:firstRow="0" w:lastRow="0" w:firstColumn="0" w:lastColumn="0" w:oddVBand="0" w:evenVBand="0" w:oddHBand="1" w:evenHBand="0" w:firstRowFirstColumn="0" w:firstRowLastColumn="0" w:lastRowFirstColumn="0" w:lastRowLastColumn="0"/>
            </w:pPr>
            <w:r>
              <w:t>Coroutine no working</w:t>
            </w:r>
          </w:p>
          <w:p w14:paraId="2D0CA452" w14:textId="0C536C2E" w:rsidR="00EE7D7B" w:rsidRDefault="00EE7D7B" w:rsidP="00EE7D7B">
            <w:pPr>
              <w:cnfStyle w:val="000000100000" w:firstRow="0" w:lastRow="0" w:firstColumn="0" w:lastColumn="0" w:oddVBand="0" w:evenVBand="0" w:oddHBand="1" w:evenHBand="0" w:firstRowFirstColumn="0" w:firstRowLastColumn="0" w:lastRowFirstColumn="0" w:lastRowLastColumn="0"/>
            </w:pPr>
            <w:r>
              <w:t xml:space="preserve">Added </w:t>
            </w:r>
            <w:proofErr w:type="spellStart"/>
            <w:r>
              <w:t>hearbeat.c</w:t>
            </w:r>
            <w:proofErr w:type="spellEnd"/>
            <w:r>
              <w:t xml:space="preserve">, </w:t>
            </w:r>
            <w:proofErr w:type="spellStart"/>
            <w:r>
              <w:t>taskSerial.c,.h</w:t>
            </w:r>
            <w:proofErr w:type="spellEnd"/>
            <w:r>
              <w:t xml:space="preserve"> and update mcc generated files</w:t>
            </w:r>
          </w:p>
          <w:p w14:paraId="34798D30" w14:textId="6E662AFC" w:rsidR="00BB049F" w:rsidRPr="00CA0E3F" w:rsidRDefault="00EE7D7B" w:rsidP="00DD2DF9">
            <w:pPr>
              <w:cnfStyle w:val="000000100000" w:firstRow="0" w:lastRow="0" w:firstColumn="0" w:lastColumn="0" w:oddVBand="0" w:evenVBand="0" w:oddHBand="1" w:evenHBand="0" w:firstRowFirstColumn="0" w:firstRowLastColumn="0" w:lastRowFirstColumn="0" w:lastRowLastColumn="0"/>
            </w:pPr>
            <w:r>
              <w:t>Led using in heartbeat Coroutine not working</w:t>
            </w:r>
          </w:p>
        </w:tc>
      </w:tr>
      <w:tr w:rsidR="00BB049F" w:rsidRPr="001334F0" w14:paraId="34798D34" w14:textId="77777777" w:rsidTr="00CA0E3F">
        <w:trPr>
          <w:trHeight w:val="4291"/>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tcPr>
          <w:p w14:paraId="377FEAD0" w14:textId="77777777" w:rsidR="00CA0E3F" w:rsidRDefault="00CA0E3F" w:rsidP="00CA0E3F">
            <w:r>
              <w:t>11/24/18</w:t>
            </w:r>
          </w:p>
          <w:p w14:paraId="74FFE88F" w14:textId="77777777" w:rsidR="00BB049F" w:rsidRDefault="00CA0E3F" w:rsidP="00DD2DF9">
            <w:r>
              <w:t>12:01 PM</w:t>
            </w:r>
          </w:p>
          <w:p w14:paraId="2BB73083" w14:textId="77777777" w:rsidR="00CA0E3F" w:rsidRDefault="00CA0E3F" w:rsidP="00DD2DF9">
            <w:r>
              <w:t>1:15 PM</w:t>
            </w:r>
          </w:p>
          <w:p w14:paraId="5D144CE8" w14:textId="77777777" w:rsidR="00CA0E3F" w:rsidRDefault="00CA0E3F" w:rsidP="00DD2DF9">
            <w:r>
              <w:t>1:38 PM</w:t>
            </w:r>
          </w:p>
          <w:p w14:paraId="090EB7E2" w14:textId="77777777" w:rsidR="00CA0E3F" w:rsidRDefault="00CA0E3F" w:rsidP="00DD2DF9">
            <w:r>
              <w:t>1:51 PM</w:t>
            </w:r>
          </w:p>
          <w:p w14:paraId="6F33A1DE" w14:textId="77777777" w:rsidR="00CA0E3F" w:rsidRDefault="00CA0E3F" w:rsidP="00DD2DF9">
            <w:r>
              <w:t>2:36 PM</w:t>
            </w:r>
          </w:p>
          <w:p w14:paraId="55C2469D" w14:textId="77777777" w:rsidR="00CA0E3F" w:rsidRDefault="00CA0E3F" w:rsidP="00DD2DF9">
            <w:r>
              <w:t>3:09 PM</w:t>
            </w:r>
          </w:p>
          <w:p w14:paraId="2A2BF123" w14:textId="77777777" w:rsidR="00CA0E3F" w:rsidRDefault="00CA0E3F" w:rsidP="00DD2DF9">
            <w:r>
              <w:t>3:20 PM</w:t>
            </w:r>
          </w:p>
          <w:p w14:paraId="34798D32" w14:textId="72CE9A3D" w:rsidR="00CA0E3F" w:rsidRPr="001334F0" w:rsidRDefault="00CA0E3F" w:rsidP="00DD2DF9">
            <w:pPr>
              <w:rPr>
                <w:rFonts w:ascii="Times New Roman" w:hAnsi="Times New Roman" w:cs="Times New Roman"/>
                <w:lang w:eastAsia="zh-TW"/>
              </w:rPr>
            </w:pPr>
            <w:r>
              <w:t>3:27 PM</w:t>
            </w:r>
          </w:p>
        </w:tc>
        <w:tc>
          <w:tcPr>
            <w:tcW w:w="7377" w:type="dxa"/>
            <w:tcBorders>
              <w:left w:val="single" w:sz="4" w:space="0" w:color="auto"/>
            </w:tcBorders>
          </w:tcPr>
          <w:p w14:paraId="4DCFDAAC" w14:textId="77777777" w:rsidR="00CA0E3F" w:rsidRDefault="00CA0E3F" w:rsidP="00CA0E3F">
            <w:pPr>
              <w:cnfStyle w:val="000000000000" w:firstRow="0" w:lastRow="0" w:firstColumn="0" w:lastColumn="0" w:oddVBand="0" w:evenVBand="0" w:oddHBand="0" w:evenHBand="0" w:firstRowFirstColumn="0" w:firstRowLastColumn="0" w:lastRowFirstColumn="0" w:lastRowLastColumn="0"/>
            </w:pPr>
          </w:p>
          <w:p w14:paraId="3AEE8959" w14:textId="2F96F8B4" w:rsidR="00CA0E3F" w:rsidRDefault="00CA0E3F" w:rsidP="00CA0E3F">
            <w:pPr>
              <w:cnfStyle w:val="000000000000" w:firstRow="0" w:lastRow="0" w:firstColumn="0" w:lastColumn="0" w:oddVBand="0" w:evenVBand="0" w:oddHBand="0" w:evenHBand="0" w:firstRowFirstColumn="0" w:firstRowLastColumn="0" w:lastRowFirstColumn="0" w:lastRowLastColumn="0"/>
            </w:pPr>
            <w:r>
              <w:t>fixed, greed led issue (was not initialized as output pin)</w:t>
            </w:r>
          </w:p>
          <w:p w14:paraId="6C17E030" w14:textId="3A04C4B0"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added </w:t>
            </w:r>
            <w:proofErr w:type="spellStart"/>
            <w:r>
              <w:t>PWM.c</w:t>
            </w:r>
            <w:proofErr w:type="spellEnd"/>
            <w:r>
              <w:t>, Datasheet reading for PWM driver.</w:t>
            </w:r>
            <w:r>
              <w:tab/>
            </w:r>
          </w:p>
          <w:p w14:paraId="6B008EDD" w14:textId="63FA635C" w:rsidR="00CA0E3F" w:rsidRDefault="00CA0E3F" w:rsidP="00CA0E3F">
            <w:pPr>
              <w:cnfStyle w:val="000000000000" w:firstRow="0" w:lastRow="0" w:firstColumn="0" w:lastColumn="0" w:oddVBand="0" w:evenVBand="0" w:oddHBand="0" w:evenHBand="0" w:firstRowFirstColumn="0" w:firstRowLastColumn="0" w:lastRowFirstColumn="0" w:lastRowLastColumn="0"/>
            </w:pPr>
            <w:r>
              <w:t>added OCM1 initializations</w:t>
            </w:r>
          </w:p>
          <w:p w14:paraId="0F75B730" w14:textId="17C2AEF2" w:rsidR="00CA0E3F" w:rsidRDefault="00CA0E3F" w:rsidP="00CA0E3F">
            <w:pPr>
              <w:cnfStyle w:val="000000000000" w:firstRow="0" w:lastRow="0" w:firstColumn="0" w:lastColumn="0" w:oddVBand="0" w:evenVBand="0" w:oddHBand="0" w:evenHBand="0" w:firstRowFirstColumn="0" w:firstRowLastColumn="0" w:lastRowFirstColumn="0" w:lastRowLastColumn="0"/>
            </w:pPr>
            <w:r>
              <w:t>added timer2 initializations and helpers</w:t>
            </w:r>
          </w:p>
          <w:p w14:paraId="32016C81" w14:textId="22BE2A52" w:rsidR="00CA0E3F" w:rsidRDefault="00CA0E3F" w:rsidP="00CA0E3F">
            <w:pPr>
              <w:cnfStyle w:val="000000000000" w:firstRow="0" w:lastRow="0" w:firstColumn="0" w:lastColumn="0" w:oddVBand="0" w:evenVBand="0" w:oddHBand="0" w:evenHBand="0" w:firstRowFirstColumn="0" w:firstRowLastColumn="0" w:lastRowFirstColumn="0" w:lastRowLastColumn="0"/>
            </w:pPr>
            <w:r>
              <w:t>modified timer2 initialization, added function to calculate period</w:t>
            </w:r>
          </w:p>
          <w:p w14:paraId="7BAC4FF3" w14:textId="746A4C4D" w:rsidR="00CA0E3F" w:rsidRDefault="00CA0E3F" w:rsidP="00CA0E3F">
            <w:pPr>
              <w:cnfStyle w:val="000000000000" w:firstRow="0" w:lastRow="0" w:firstColumn="0" w:lastColumn="0" w:oddVBand="0" w:evenVBand="0" w:oddHBand="0" w:evenHBand="0" w:firstRowFirstColumn="0" w:firstRowLastColumn="0" w:lastRowFirstColumn="0" w:lastRowLastColumn="0"/>
            </w:pPr>
            <w:r>
              <w:t>added pin for OCM1, initialized timer 2 and OCM1</w:t>
            </w:r>
          </w:p>
          <w:p w14:paraId="1C841B3C" w14:textId="2CFE0EE0"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PWM.c</w:t>
            </w:r>
            <w:proofErr w:type="spellEnd"/>
          </w:p>
          <w:p w14:paraId="13158D50" w14:textId="298D663E" w:rsidR="00CA0E3F" w:rsidRDefault="00CA0E3F" w:rsidP="00CA0E3F">
            <w:pPr>
              <w:cnfStyle w:val="000000000000" w:firstRow="0" w:lastRow="0" w:firstColumn="0" w:lastColumn="0" w:oddVBand="0" w:evenVBand="0" w:oddHBand="0" w:evenHBand="0" w:firstRowFirstColumn="0" w:firstRowLastColumn="0" w:lastRowFirstColumn="0" w:lastRowLastColumn="0"/>
            </w:pPr>
            <w:r>
              <w:t>changed PWM pin from 10 to 12</w:t>
            </w:r>
          </w:p>
          <w:p w14:paraId="34798D33" w14:textId="77777777" w:rsidR="00BB049F" w:rsidRPr="001334F0" w:rsidRDefault="00BB049F" w:rsidP="00DD2D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zh-TW"/>
              </w:rPr>
            </w:pPr>
          </w:p>
        </w:tc>
      </w:tr>
      <w:tr w:rsidR="00BB049F" w:rsidRPr="001334F0" w14:paraId="34798D37" w14:textId="77777777" w:rsidTr="0099184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38E0A9CB" w14:textId="77777777" w:rsidR="00CA0E3F" w:rsidRDefault="00CA0E3F" w:rsidP="00CA0E3F">
            <w:r>
              <w:t>11/25/2018</w:t>
            </w:r>
          </w:p>
          <w:p w14:paraId="1B9F6A32" w14:textId="77777777" w:rsidR="00BB049F" w:rsidRDefault="00CA0E3F" w:rsidP="00DD2DF9">
            <w:r>
              <w:t>9:06 AM</w:t>
            </w:r>
          </w:p>
          <w:p w14:paraId="16168FB2" w14:textId="77777777" w:rsidR="00CA0E3F" w:rsidRDefault="00CA0E3F" w:rsidP="00DD2DF9">
            <w:r>
              <w:t>9:10 AM</w:t>
            </w:r>
          </w:p>
          <w:p w14:paraId="3FF95CE1" w14:textId="77777777" w:rsidR="00CA0E3F" w:rsidRDefault="00CA0E3F" w:rsidP="00DD2DF9">
            <w:r>
              <w:t>11:24 AM</w:t>
            </w:r>
          </w:p>
          <w:p w14:paraId="5D66F25F" w14:textId="77777777" w:rsidR="00CA0E3F" w:rsidRDefault="00CA0E3F" w:rsidP="00DD2DF9">
            <w:r>
              <w:t>11:37 AM</w:t>
            </w:r>
          </w:p>
          <w:p w14:paraId="3C69A250" w14:textId="77777777" w:rsidR="00CA0E3F" w:rsidRDefault="00CA0E3F" w:rsidP="00DD2DF9">
            <w:r>
              <w:t>11:40 AM</w:t>
            </w:r>
          </w:p>
          <w:p w14:paraId="097972D9" w14:textId="77777777" w:rsidR="00CA0E3F" w:rsidRDefault="00CA0E3F" w:rsidP="00DD2DF9">
            <w:r>
              <w:lastRenderedPageBreak/>
              <w:t>11:45 AM</w:t>
            </w:r>
          </w:p>
          <w:p w14:paraId="5C380D0C" w14:textId="77777777" w:rsidR="00CA0E3F" w:rsidRDefault="00CA0E3F" w:rsidP="00DD2DF9">
            <w:r>
              <w:t>11:52 AM</w:t>
            </w:r>
          </w:p>
          <w:p w14:paraId="7BF98CE3" w14:textId="77777777" w:rsidR="00CA0E3F" w:rsidRDefault="00CA0E3F" w:rsidP="00DD2DF9">
            <w:r>
              <w:t>12:55 PM</w:t>
            </w:r>
          </w:p>
          <w:p w14:paraId="247B5593" w14:textId="77777777" w:rsidR="00CA0E3F" w:rsidRDefault="00CA0E3F" w:rsidP="00DD2DF9">
            <w:r>
              <w:t>2:00 PM</w:t>
            </w:r>
          </w:p>
          <w:p w14:paraId="2585908A" w14:textId="77777777" w:rsidR="00CA0E3F" w:rsidRDefault="00CA0E3F" w:rsidP="00DD2DF9">
            <w:r>
              <w:t>2:16 PM</w:t>
            </w:r>
          </w:p>
          <w:p w14:paraId="471AF0F9" w14:textId="77777777" w:rsidR="00CA0E3F" w:rsidRDefault="00CA0E3F" w:rsidP="00DD2DF9">
            <w:r>
              <w:t>2:33 PM</w:t>
            </w:r>
          </w:p>
          <w:p w14:paraId="40B1206A" w14:textId="77777777" w:rsidR="00CA0E3F" w:rsidRDefault="00CA0E3F" w:rsidP="00DD2DF9">
            <w:r>
              <w:t>2:43 PM</w:t>
            </w:r>
          </w:p>
          <w:p w14:paraId="121A2104" w14:textId="77777777" w:rsidR="00CA0E3F" w:rsidRDefault="00CA0E3F" w:rsidP="00DD2DF9">
            <w:r>
              <w:t>4:33 PM</w:t>
            </w:r>
          </w:p>
          <w:p w14:paraId="4D3A282D" w14:textId="77777777" w:rsidR="00CA0E3F" w:rsidRDefault="00CA0E3F" w:rsidP="00DD2DF9">
            <w:r>
              <w:t>5:35 PM</w:t>
            </w:r>
          </w:p>
          <w:p w14:paraId="34798D35" w14:textId="4B243491" w:rsidR="00CA0E3F" w:rsidRPr="001334F0" w:rsidRDefault="00CA0E3F" w:rsidP="00DD2DF9">
            <w:pPr>
              <w:rPr>
                <w:rFonts w:ascii="Times New Roman" w:hAnsi="Times New Roman" w:cs="Times New Roman"/>
                <w:lang w:eastAsia="zh-TW"/>
              </w:rPr>
            </w:pPr>
            <w:r>
              <w:t>5:53 PM</w:t>
            </w:r>
          </w:p>
        </w:tc>
        <w:tc>
          <w:tcPr>
            <w:tcW w:w="7377" w:type="dxa"/>
            <w:tcBorders>
              <w:left w:val="single" w:sz="4" w:space="0" w:color="auto"/>
            </w:tcBorders>
          </w:tcPr>
          <w:p w14:paraId="3BE6290B" w14:textId="77777777" w:rsidR="00CA0E3F" w:rsidRDefault="00CA0E3F" w:rsidP="00CA0E3F">
            <w:pPr>
              <w:cnfStyle w:val="000000100000" w:firstRow="0" w:lastRow="0" w:firstColumn="0" w:lastColumn="0" w:oddVBand="0" w:evenVBand="0" w:oddHBand="1" w:evenHBand="0" w:firstRowFirstColumn="0" w:firstRowLastColumn="0" w:lastRowFirstColumn="0" w:lastRowLastColumn="0"/>
            </w:pPr>
            <w:r>
              <w:lastRenderedPageBreak/>
              <w:tab/>
            </w:r>
          </w:p>
          <w:p w14:paraId="179C2710" w14:textId="31985448" w:rsidR="00CA0E3F" w:rsidRDefault="00CA0E3F" w:rsidP="00CA0E3F">
            <w:pPr>
              <w:cnfStyle w:val="000000100000" w:firstRow="0" w:lastRow="0" w:firstColumn="0" w:lastColumn="0" w:oddVBand="0" w:evenVBand="0" w:oddHBand="1" w:evenHBand="0" w:firstRowFirstColumn="0" w:firstRowLastColumn="0" w:lastRowFirstColumn="0" w:lastRowLastColumn="0"/>
            </w:pPr>
            <w:r>
              <w:t>PWM driver added, PWM working</w:t>
            </w:r>
          </w:p>
          <w:p w14:paraId="5C935A8A" w14:textId="07C17180"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removed timer 3 driver from </w:t>
            </w:r>
            <w:proofErr w:type="spellStart"/>
            <w:r>
              <w:t>PWM.h</w:t>
            </w:r>
            <w:proofErr w:type="spellEnd"/>
          </w:p>
          <w:p w14:paraId="1C055626" w14:textId="232C018F" w:rsidR="00CA0E3F" w:rsidRDefault="00CA0E3F" w:rsidP="00CA0E3F">
            <w:pPr>
              <w:cnfStyle w:val="000000100000" w:firstRow="0" w:lastRow="0" w:firstColumn="0" w:lastColumn="0" w:oddVBand="0" w:evenVBand="0" w:oddHBand="1" w:evenHBand="0" w:firstRowFirstColumn="0" w:firstRowLastColumn="0" w:lastRowFirstColumn="0" w:lastRowLastColumn="0"/>
            </w:pPr>
            <w:r>
              <w:t>ADC driver started</w:t>
            </w:r>
          </w:p>
          <w:p w14:paraId="13C6A681" w14:textId="6A449E6B" w:rsidR="00CA0E3F" w:rsidRDefault="00CA0E3F" w:rsidP="00CA0E3F">
            <w:pPr>
              <w:cnfStyle w:val="000000100000" w:firstRow="0" w:lastRow="0" w:firstColumn="0" w:lastColumn="0" w:oddVBand="0" w:evenVBand="0" w:oddHBand="1" w:evenHBand="0" w:firstRowFirstColumn="0" w:firstRowLastColumn="0" w:lastRowFirstColumn="0" w:lastRowLastColumn="0"/>
            </w:pPr>
            <w:r>
              <w:t>added ADC initializations</w:t>
            </w:r>
          </w:p>
          <w:p w14:paraId="46EE6D44" w14:textId="657E560C" w:rsidR="00CA0E3F" w:rsidRDefault="00CA0E3F" w:rsidP="00CA0E3F">
            <w:pPr>
              <w:cnfStyle w:val="000000100000" w:firstRow="0" w:lastRow="0" w:firstColumn="0" w:lastColumn="0" w:oddVBand="0" w:evenVBand="0" w:oddHBand="1" w:evenHBand="0" w:firstRowFirstColumn="0" w:firstRowLastColumn="0" w:lastRowFirstColumn="0" w:lastRowLastColumn="0"/>
            </w:pPr>
            <w:r>
              <w:t>added ADC reading based on channel</w:t>
            </w:r>
          </w:p>
          <w:p w14:paraId="43E2B1B4" w14:textId="6D87ABF1" w:rsidR="00CA0E3F" w:rsidRDefault="00CA0E3F" w:rsidP="00CA0E3F">
            <w:pPr>
              <w:cnfStyle w:val="000000100000" w:firstRow="0" w:lastRow="0" w:firstColumn="0" w:lastColumn="0" w:oddVBand="0" w:evenVBand="0" w:oddHBand="1" w:evenHBand="0" w:firstRowFirstColumn="0" w:firstRowLastColumn="0" w:lastRowFirstColumn="0" w:lastRowLastColumn="0"/>
            </w:pPr>
            <w:r>
              <w:lastRenderedPageBreak/>
              <w:t xml:space="preserve">added </w:t>
            </w:r>
            <w:proofErr w:type="spellStart"/>
            <w:r>
              <w:t>init</w:t>
            </w:r>
            <w:proofErr w:type="spellEnd"/>
            <w:r>
              <w:t xml:space="preserve"> ADC to </w:t>
            </w:r>
            <w:proofErr w:type="spellStart"/>
            <w:r>
              <w:t>system.c</w:t>
            </w:r>
            <w:proofErr w:type="spellEnd"/>
          </w:p>
          <w:p w14:paraId="6AC824B9" w14:textId="08DC37F6"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update </w:t>
            </w:r>
            <w:proofErr w:type="spellStart"/>
            <w:r>
              <w:t>ADC.h</w:t>
            </w:r>
            <w:proofErr w:type="spellEnd"/>
          </w:p>
          <w:p w14:paraId="1B35C159" w14:textId="035B9224"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update pins for </w:t>
            </w:r>
            <w:proofErr w:type="spellStart"/>
            <w:r>
              <w:t>uart</w:t>
            </w:r>
            <w:proofErr w:type="spellEnd"/>
            <w:r>
              <w:t>, ocm1</w:t>
            </w:r>
          </w:p>
          <w:p w14:paraId="78473BC9" w14:textId="6B022446"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added </w:t>
            </w:r>
            <w:proofErr w:type="spellStart"/>
            <w:r>
              <w:t>adc</w:t>
            </w:r>
            <w:proofErr w:type="spellEnd"/>
            <w:r>
              <w:t xml:space="preserve"> input pins</w:t>
            </w:r>
          </w:p>
          <w:p w14:paraId="5FCD80A9" w14:textId="4C369048"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only 1 out of 3 </w:t>
            </w:r>
            <w:proofErr w:type="spellStart"/>
            <w:r>
              <w:t>adc</w:t>
            </w:r>
            <w:proofErr w:type="spellEnd"/>
            <w:r>
              <w:t xml:space="preserve"> channel working</w:t>
            </w:r>
          </w:p>
          <w:p w14:paraId="13B156A6" w14:textId="77777777" w:rsidR="00BB049F" w:rsidRDefault="00CA0E3F" w:rsidP="00DD2DF9">
            <w:pPr>
              <w:cnfStyle w:val="000000100000" w:firstRow="0" w:lastRow="0" w:firstColumn="0" w:lastColumn="0" w:oddVBand="0" w:evenVBand="0" w:oddHBand="1" w:evenHBand="0" w:firstRowFirstColumn="0" w:firstRowLastColumn="0" w:lastRowFirstColumn="0" w:lastRowLastColumn="0"/>
            </w:pPr>
            <w:r>
              <w:t>added all 3 PWM channel</w:t>
            </w:r>
          </w:p>
          <w:p w14:paraId="1555E710" w14:textId="47017FEF"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work on </w:t>
            </w:r>
            <w:proofErr w:type="spellStart"/>
            <w:r>
              <w:t>adc</w:t>
            </w:r>
            <w:proofErr w:type="spellEnd"/>
            <w:r>
              <w:t xml:space="preserve"> restarted</w:t>
            </w:r>
          </w:p>
          <w:p w14:paraId="1B8E129A" w14:textId="1F95C4D3" w:rsidR="00CA0E3F" w:rsidRDefault="00CA0E3F" w:rsidP="00CA0E3F">
            <w:pPr>
              <w:cnfStyle w:val="000000100000" w:firstRow="0" w:lastRow="0" w:firstColumn="0" w:lastColumn="0" w:oddVBand="0" w:evenVBand="0" w:oddHBand="1" w:evenHBand="0" w:firstRowFirstColumn="0" w:firstRowLastColumn="0" w:lastRowFirstColumn="0" w:lastRowLastColumn="0"/>
            </w:pPr>
            <w:proofErr w:type="spellStart"/>
            <w:r>
              <w:t>adc</w:t>
            </w:r>
            <w:proofErr w:type="spellEnd"/>
            <w:r>
              <w:t xml:space="preserve"> all channels working</w:t>
            </w:r>
          </w:p>
          <w:p w14:paraId="346C63DB" w14:textId="4FAC93B1"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added timer 2 </w:t>
            </w:r>
            <w:proofErr w:type="spellStart"/>
            <w:r>
              <w:t>init</w:t>
            </w:r>
            <w:proofErr w:type="spellEnd"/>
            <w:r>
              <w:t xml:space="preserve">, interrupt </w:t>
            </w:r>
            <w:proofErr w:type="spellStart"/>
            <w:r>
              <w:t>isr</w:t>
            </w:r>
            <w:proofErr w:type="spellEnd"/>
          </w:p>
          <w:p w14:paraId="34798D36" w14:textId="327D5C81" w:rsidR="00CA0E3F" w:rsidRPr="00CA0E3F" w:rsidRDefault="00CA0E3F" w:rsidP="00DD2DF9">
            <w:pPr>
              <w:cnfStyle w:val="000000100000" w:firstRow="0" w:lastRow="0" w:firstColumn="0" w:lastColumn="0" w:oddVBand="0" w:evenVBand="0" w:oddHBand="1" w:evenHBand="0" w:firstRowFirstColumn="0" w:firstRowLastColumn="0" w:lastRowFirstColumn="0" w:lastRowLastColumn="0"/>
            </w:pPr>
            <w:r>
              <w:t>fixed timer and heartbeat issue</w:t>
            </w:r>
          </w:p>
        </w:tc>
      </w:tr>
      <w:tr w:rsidR="00BB049F" w:rsidRPr="001334F0" w14:paraId="34798D3A" w14:textId="77777777" w:rsidTr="0099184D">
        <w:trPr>
          <w:trHeight w:val="945"/>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tcPr>
          <w:p w14:paraId="59BE2915" w14:textId="77777777" w:rsidR="00CA0E3F" w:rsidRDefault="00CA0E3F" w:rsidP="00CA0E3F">
            <w:r>
              <w:lastRenderedPageBreak/>
              <w:t>11/26/2018</w:t>
            </w:r>
          </w:p>
          <w:p w14:paraId="0D0816AE" w14:textId="77777777" w:rsidR="00BB049F" w:rsidRDefault="00CA0E3F" w:rsidP="00DD2DF9">
            <w:r>
              <w:t>9:58 AM</w:t>
            </w:r>
          </w:p>
          <w:p w14:paraId="230145AE" w14:textId="77777777" w:rsidR="00CA0E3F" w:rsidRDefault="00CA0E3F" w:rsidP="00DD2DF9">
            <w:r>
              <w:t>10:17 AM</w:t>
            </w:r>
          </w:p>
          <w:p w14:paraId="25C686E7" w14:textId="77777777" w:rsidR="00CA0E3F" w:rsidRDefault="00CA0E3F" w:rsidP="00DD2DF9">
            <w:r>
              <w:t>1:03 PM</w:t>
            </w:r>
          </w:p>
          <w:p w14:paraId="34798D38" w14:textId="4C320CCE" w:rsidR="00CA0E3F" w:rsidRPr="001334F0" w:rsidRDefault="00CA0E3F" w:rsidP="00DD2DF9">
            <w:pPr>
              <w:rPr>
                <w:rFonts w:ascii="Times New Roman" w:hAnsi="Times New Roman" w:cs="Times New Roman"/>
                <w:lang w:eastAsia="zh-TW"/>
              </w:rPr>
            </w:pPr>
            <w:r>
              <w:t>1:09 PM</w:t>
            </w:r>
          </w:p>
        </w:tc>
        <w:tc>
          <w:tcPr>
            <w:tcW w:w="7377" w:type="dxa"/>
            <w:tcBorders>
              <w:left w:val="single" w:sz="4" w:space="0" w:color="auto"/>
            </w:tcBorders>
          </w:tcPr>
          <w:p w14:paraId="2C7E0A35" w14:textId="77777777" w:rsidR="00CA0E3F" w:rsidRDefault="00CA0E3F" w:rsidP="00CA0E3F">
            <w:pPr>
              <w:cnfStyle w:val="000000000000" w:firstRow="0" w:lastRow="0" w:firstColumn="0" w:lastColumn="0" w:oddVBand="0" w:evenVBand="0" w:oddHBand="0" w:evenHBand="0" w:firstRowFirstColumn="0" w:firstRowLastColumn="0" w:lastRowFirstColumn="0" w:lastRowLastColumn="0"/>
            </w:pPr>
            <w:r>
              <w:tab/>
            </w:r>
          </w:p>
          <w:p w14:paraId="2D064AC8" w14:textId="6D4934DE" w:rsidR="00CA0E3F" w:rsidRDefault="00CA0E3F" w:rsidP="00CA0E3F">
            <w:pPr>
              <w:cnfStyle w:val="000000000000" w:firstRow="0" w:lastRow="0" w:firstColumn="0" w:lastColumn="0" w:oddVBand="0" w:evenVBand="0" w:oddHBand="0" w:evenHBand="0" w:firstRowFirstColumn="0" w:firstRowLastColumn="0" w:lastRowFirstColumn="0" w:lastRowLastColumn="0"/>
            </w:pPr>
            <w:r>
              <w:t>work on timed output started</w:t>
            </w:r>
          </w:p>
          <w:p w14:paraId="656FB6AB" w14:textId="7A5A59E8"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added elapsed time function in </w:t>
            </w:r>
            <w:proofErr w:type="spellStart"/>
            <w:r>
              <w:t>timerInt.c</w:t>
            </w:r>
            <w:proofErr w:type="spellEnd"/>
          </w:p>
          <w:p w14:paraId="09BF9A10" w14:textId="7738247F" w:rsidR="00CA0E3F" w:rsidRDefault="00CA0E3F" w:rsidP="00CA0E3F">
            <w:pPr>
              <w:cnfStyle w:val="000000000000" w:firstRow="0" w:lastRow="0" w:firstColumn="0" w:lastColumn="0" w:oddVBand="0" w:evenVBand="0" w:oddHBand="0" w:evenHBand="0" w:firstRowFirstColumn="0" w:firstRowLastColumn="0" w:lastRowFirstColumn="0" w:lastRowLastColumn="0"/>
            </w:pPr>
            <w:r>
              <w:t>added task timed output</w:t>
            </w:r>
          </w:p>
          <w:p w14:paraId="34798D39" w14:textId="10C45C7C" w:rsidR="00BB049F" w:rsidRPr="00CA0E3F" w:rsidRDefault="00CA0E3F" w:rsidP="00DD2DF9">
            <w:pPr>
              <w:cnfStyle w:val="000000000000" w:firstRow="0" w:lastRow="0" w:firstColumn="0" w:lastColumn="0" w:oddVBand="0" w:evenVBand="0" w:oddHBand="0" w:evenHBand="0" w:firstRowFirstColumn="0" w:firstRowLastColumn="0" w:lastRowFirstColumn="0" w:lastRowLastColumn="0"/>
            </w:pPr>
            <w:r>
              <w:t>removed task timed output</w:t>
            </w:r>
          </w:p>
        </w:tc>
      </w:tr>
      <w:tr w:rsidR="00BB049F" w:rsidRPr="001334F0" w14:paraId="34798D3D" w14:textId="77777777" w:rsidTr="0099184D">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7816E3DB" w14:textId="77777777" w:rsidR="00CA0E3F" w:rsidRDefault="00CA0E3F" w:rsidP="00CA0E3F">
            <w:r>
              <w:t>11/29/2018</w:t>
            </w:r>
          </w:p>
          <w:p w14:paraId="75094FA2" w14:textId="77777777" w:rsidR="00BB049F" w:rsidRDefault="00CA0E3F" w:rsidP="00DD2DF9">
            <w:r>
              <w:t>2:15 PM</w:t>
            </w:r>
          </w:p>
          <w:p w14:paraId="33B33C5C" w14:textId="77777777" w:rsidR="00CA0E3F" w:rsidRDefault="00CA0E3F" w:rsidP="00DD2DF9">
            <w:r>
              <w:t>2:21 PM</w:t>
            </w:r>
          </w:p>
          <w:p w14:paraId="4600C8C4" w14:textId="77777777" w:rsidR="00CA0E3F" w:rsidRDefault="00CA0E3F" w:rsidP="00DD2DF9">
            <w:r>
              <w:t>3:03 PM</w:t>
            </w:r>
          </w:p>
          <w:p w14:paraId="1E8B706C" w14:textId="77777777" w:rsidR="00CA0E3F" w:rsidRDefault="00CA0E3F" w:rsidP="00DD2DF9">
            <w:r>
              <w:t>3:52 PM</w:t>
            </w:r>
          </w:p>
          <w:p w14:paraId="34798D3B" w14:textId="66649807" w:rsidR="00CA0E3F" w:rsidRPr="001334F0" w:rsidRDefault="00CA0E3F" w:rsidP="00DD2DF9">
            <w:pPr>
              <w:rPr>
                <w:rFonts w:ascii="Times New Roman" w:hAnsi="Times New Roman" w:cs="Times New Roman"/>
                <w:lang w:eastAsia="zh-TW"/>
              </w:rPr>
            </w:pPr>
            <w:r>
              <w:t>4:10 PM</w:t>
            </w:r>
          </w:p>
        </w:tc>
        <w:tc>
          <w:tcPr>
            <w:tcW w:w="7377" w:type="dxa"/>
            <w:tcBorders>
              <w:left w:val="single" w:sz="4" w:space="0" w:color="auto"/>
            </w:tcBorders>
          </w:tcPr>
          <w:p w14:paraId="146D7A03" w14:textId="77777777" w:rsidR="00CA0E3F" w:rsidRDefault="00CA0E3F" w:rsidP="00CA0E3F">
            <w:pPr>
              <w:cnfStyle w:val="000000100000" w:firstRow="0" w:lastRow="0" w:firstColumn="0" w:lastColumn="0" w:oddVBand="0" w:evenVBand="0" w:oddHBand="1" w:evenHBand="0" w:firstRowFirstColumn="0" w:firstRowLastColumn="0" w:lastRowFirstColumn="0" w:lastRowLastColumn="0"/>
            </w:pPr>
            <w:r>
              <w:tab/>
            </w:r>
          </w:p>
          <w:p w14:paraId="066EB372" w14:textId="3C29389C"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reduced </w:t>
            </w:r>
            <w:proofErr w:type="spellStart"/>
            <w:r>
              <w:t>pwm</w:t>
            </w:r>
            <w:proofErr w:type="spellEnd"/>
            <w:r>
              <w:t xml:space="preserve"> channels from 3 to 1</w:t>
            </w:r>
          </w:p>
          <w:p w14:paraId="5FE6CE77" w14:textId="46EE878D" w:rsidR="00CA0E3F" w:rsidRDefault="00CA0E3F" w:rsidP="00CA0E3F">
            <w:pPr>
              <w:cnfStyle w:val="000000100000" w:firstRow="0" w:lastRow="0" w:firstColumn="0" w:lastColumn="0" w:oddVBand="0" w:evenVBand="0" w:oddHBand="1" w:evenHBand="0" w:firstRowFirstColumn="0" w:firstRowLastColumn="0" w:lastRowFirstColumn="0" w:lastRowLastColumn="0"/>
            </w:pPr>
            <w:r>
              <w:t>updated OCM1 functions</w:t>
            </w:r>
          </w:p>
          <w:p w14:paraId="348B91F5" w14:textId="47D30A7B"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changed </w:t>
            </w:r>
            <w:proofErr w:type="spellStart"/>
            <w:r>
              <w:t>pwm</w:t>
            </w:r>
            <w:proofErr w:type="spellEnd"/>
            <w:r>
              <w:t xml:space="preserve"> source to timer</w:t>
            </w:r>
          </w:p>
          <w:p w14:paraId="696B3EF7" w14:textId="0645FDDC"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updated function types in </w:t>
            </w:r>
            <w:proofErr w:type="spellStart"/>
            <w:r>
              <w:t>ocm.c,.h</w:t>
            </w:r>
            <w:proofErr w:type="spellEnd"/>
            <w:r>
              <w:t xml:space="preserve"> </w:t>
            </w:r>
          </w:p>
          <w:p w14:paraId="34798D3C" w14:textId="7C1E5487" w:rsidR="00BB049F" w:rsidRPr="00CA0E3F" w:rsidRDefault="00CA0E3F" w:rsidP="00DD2DF9">
            <w:pPr>
              <w:cnfStyle w:val="000000100000" w:firstRow="0" w:lastRow="0" w:firstColumn="0" w:lastColumn="0" w:oddVBand="0" w:evenVBand="0" w:oddHBand="1" w:evenHBand="0" w:firstRowFirstColumn="0" w:firstRowLastColumn="0" w:lastRowFirstColumn="0" w:lastRowLastColumn="0"/>
            </w:pPr>
            <w:r>
              <w:t>updated timer drivers</w:t>
            </w:r>
          </w:p>
        </w:tc>
      </w:tr>
      <w:tr w:rsidR="00BB049F" w:rsidRPr="001334F0" w14:paraId="34798D40" w14:textId="77777777" w:rsidTr="0099184D">
        <w:trPr>
          <w:trHeight w:val="945"/>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tcPr>
          <w:p w14:paraId="5868F6D4" w14:textId="77777777" w:rsidR="00CA0E3F" w:rsidRDefault="00CA0E3F" w:rsidP="00CA0E3F">
            <w:r>
              <w:t>12/01/2018</w:t>
            </w:r>
          </w:p>
          <w:p w14:paraId="3AC9C6A0" w14:textId="77777777" w:rsidR="00BB049F" w:rsidRDefault="00CA0E3F" w:rsidP="00DD2DF9">
            <w:r>
              <w:t>11:55 AM</w:t>
            </w:r>
          </w:p>
          <w:p w14:paraId="59F15E7F" w14:textId="77777777" w:rsidR="00CA0E3F" w:rsidRDefault="00CA0E3F" w:rsidP="00DD2DF9">
            <w:r>
              <w:t>12:11 PM</w:t>
            </w:r>
          </w:p>
          <w:p w14:paraId="0C7E75E5" w14:textId="77777777" w:rsidR="00CA0E3F" w:rsidRDefault="00CA0E3F" w:rsidP="00DD2DF9">
            <w:r>
              <w:t>12:18 PM</w:t>
            </w:r>
          </w:p>
          <w:p w14:paraId="0222F81F" w14:textId="77777777" w:rsidR="00CA0E3F" w:rsidRDefault="00CA0E3F" w:rsidP="00DD2DF9">
            <w:r>
              <w:t>1:06 PM</w:t>
            </w:r>
          </w:p>
          <w:p w14:paraId="21341C6A" w14:textId="77777777" w:rsidR="00CA0E3F" w:rsidRDefault="00CA0E3F" w:rsidP="00DD2DF9">
            <w:r>
              <w:lastRenderedPageBreak/>
              <w:t>1:13 PM</w:t>
            </w:r>
          </w:p>
          <w:p w14:paraId="269B8C5D" w14:textId="77777777" w:rsidR="00CA0E3F" w:rsidRDefault="00CA0E3F" w:rsidP="00DD2DF9">
            <w:r>
              <w:t>1:15 PM</w:t>
            </w:r>
          </w:p>
          <w:p w14:paraId="5844650C" w14:textId="77777777" w:rsidR="00CA0E3F" w:rsidRDefault="00CA0E3F" w:rsidP="00DD2DF9">
            <w:r>
              <w:t>1:23 PM</w:t>
            </w:r>
          </w:p>
          <w:p w14:paraId="38365EDA" w14:textId="77777777" w:rsidR="00CA0E3F" w:rsidRDefault="00CA0E3F" w:rsidP="00DD2DF9">
            <w:r>
              <w:t>1:25 PM</w:t>
            </w:r>
          </w:p>
          <w:p w14:paraId="0D8348E5" w14:textId="77777777" w:rsidR="00CA0E3F" w:rsidRDefault="00CA0E3F" w:rsidP="00DD2DF9">
            <w:r>
              <w:t>1:27 PM</w:t>
            </w:r>
          </w:p>
          <w:p w14:paraId="568D4C9D" w14:textId="77777777" w:rsidR="00CA0E3F" w:rsidRDefault="00CA0E3F" w:rsidP="00DD2DF9">
            <w:r>
              <w:t>1:30 PM</w:t>
            </w:r>
          </w:p>
          <w:p w14:paraId="07BD61A6" w14:textId="77777777" w:rsidR="00CA0E3F" w:rsidRDefault="00CA0E3F" w:rsidP="00DD2DF9">
            <w:r>
              <w:t>1:31 PM</w:t>
            </w:r>
          </w:p>
          <w:p w14:paraId="4966DE92" w14:textId="77777777" w:rsidR="00CA0E3F" w:rsidRDefault="00CA0E3F" w:rsidP="00DD2DF9">
            <w:r>
              <w:t>2:09 PM</w:t>
            </w:r>
          </w:p>
          <w:p w14:paraId="1464ED7A" w14:textId="77777777" w:rsidR="00CA0E3F" w:rsidRDefault="00CA0E3F" w:rsidP="00DD2DF9">
            <w:r>
              <w:t>2:16 PM</w:t>
            </w:r>
          </w:p>
          <w:p w14:paraId="7E89E4A7" w14:textId="77777777" w:rsidR="00CA0E3F" w:rsidRDefault="00CA0E3F" w:rsidP="00DD2DF9">
            <w:r>
              <w:t>2:37 PM</w:t>
            </w:r>
          </w:p>
          <w:p w14:paraId="7C0D3648" w14:textId="77777777" w:rsidR="00CA0E3F" w:rsidRDefault="00CA0E3F" w:rsidP="00DD2DF9">
            <w:r>
              <w:t>3:44 PM</w:t>
            </w:r>
          </w:p>
          <w:p w14:paraId="03FF2FC2" w14:textId="77777777" w:rsidR="00CA0E3F" w:rsidRDefault="00CA0E3F" w:rsidP="00DD2DF9">
            <w:r>
              <w:t>4:23 PM</w:t>
            </w:r>
          </w:p>
          <w:p w14:paraId="030084F2" w14:textId="77777777" w:rsidR="00CA0E3F" w:rsidRDefault="00CA0E3F" w:rsidP="00DD2DF9">
            <w:r>
              <w:t>16:32 PM</w:t>
            </w:r>
          </w:p>
          <w:p w14:paraId="34798D3E" w14:textId="45F8EACA" w:rsidR="00CA0E3F" w:rsidRPr="001334F0" w:rsidRDefault="00CA0E3F" w:rsidP="00DD2DF9">
            <w:pPr>
              <w:rPr>
                <w:rFonts w:ascii="Times New Roman" w:hAnsi="Times New Roman" w:cs="Times New Roman"/>
                <w:lang w:eastAsia="zh-TW"/>
              </w:rPr>
            </w:pPr>
            <w:r>
              <w:t>5:38 PM</w:t>
            </w:r>
          </w:p>
        </w:tc>
        <w:tc>
          <w:tcPr>
            <w:tcW w:w="7377" w:type="dxa"/>
            <w:tcBorders>
              <w:left w:val="single" w:sz="4" w:space="0" w:color="auto"/>
            </w:tcBorders>
          </w:tcPr>
          <w:p w14:paraId="7077851A" w14:textId="77777777" w:rsidR="00CA0E3F" w:rsidRDefault="00CA0E3F" w:rsidP="00CA0E3F">
            <w:pPr>
              <w:cnfStyle w:val="000000000000" w:firstRow="0" w:lastRow="0" w:firstColumn="0" w:lastColumn="0" w:oddVBand="0" w:evenVBand="0" w:oddHBand="0" w:evenHBand="0" w:firstRowFirstColumn="0" w:firstRowLastColumn="0" w:lastRowFirstColumn="0" w:lastRowLastColumn="0"/>
            </w:pPr>
          </w:p>
          <w:p w14:paraId="1D2584D4" w14:textId="4EAA25C3"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changes made in </w:t>
            </w:r>
            <w:proofErr w:type="spellStart"/>
            <w:r>
              <w:t>taskUart.c</w:t>
            </w:r>
            <w:proofErr w:type="spellEnd"/>
          </w:p>
          <w:p w14:paraId="43658DD6" w14:textId="66485402"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added data packet header macros </w:t>
            </w:r>
          </w:p>
          <w:p w14:paraId="29FF15E6" w14:textId="24EA89ED"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removed </w:t>
            </w:r>
            <w:proofErr w:type="spellStart"/>
            <w:r>
              <w:t>dpacket.</w:t>
            </w:r>
            <w:proofErr w:type="gramStart"/>
            <w:r>
              <w:t>h</w:t>
            </w:r>
            <w:proofErr w:type="spellEnd"/>
            <w:r>
              <w:t xml:space="preserve"> ,</w:t>
            </w:r>
            <w:proofErr w:type="gramEnd"/>
            <w:r>
              <w:t xml:space="preserve"> update </w:t>
            </w:r>
            <w:proofErr w:type="spellStart"/>
            <w:r>
              <w:t>misc.h</w:t>
            </w:r>
            <w:proofErr w:type="spellEnd"/>
            <w:r>
              <w:t xml:space="preserve"> with flags </w:t>
            </w:r>
          </w:p>
          <w:p w14:paraId="39F7D326" w14:textId="1981A91C"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pin </w:t>
            </w:r>
            <w:proofErr w:type="spellStart"/>
            <w:r>
              <w:t>manager.h,.c</w:t>
            </w:r>
            <w:proofErr w:type="spellEnd"/>
            <w:r>
              <w:t xml:space="preserve"> with new pins </w:t>
            </w:r>
          </w:p>
          <w:p w14:paraId="736C344A" w14:textId="486BEB3A" w:rsidR="00CA0E3F" w:rsidRDefault="00CA0E3F" w:rsidP="00CA0E3F">
            <w:pPr>
              <w:cnfStyle w:val="000000000000" w:firstRow="0" w:lastRow="0" w:firstColumn="0" w:lastColumn="0" w:oddVBand="0" w:evenVBand="0" w:oddHBand="0" w:evenHBand="0" w:firstRowFirstColumn="0" w:firstRowLastColumn="0" w:lastRowFirstColumn="0" w:lastRowLastColumn="0"/>
            </w:pPr>
            <w:r>
              <w:lastRenderedPageBreak/>
              <w:t xml:space="preserve">updated </w:t>
            </w:r>
            <w:proofErr w:type="spellStart"/>
            <w:r>
              <w:t>LED.c,.h</w:t>
            </w:r>
            <w:proofErr w:type="spellEnd"/>
          </w:p>
          <w:p w14:paraId="191EF2C5" w14:textId="6F2BF8D1"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LED.c,.h</w:t>
            </w:r>
            <w:proofErr w:type="spellEnd"/>
          </w:p>
          <w:p w14:paraId="53543B05" w14:textId="04F56796" w:rsidR="00CA0E3F" w:rsidRDefault="00CA0E3F" w:rsidP="00CA0E3F">
            <w:pPr>
              <w:cnfStyle w:val="000000000000" w:firstRow="0" w:lastRow="0" w:firstColumn="0" w:lastColumn="0" w:oddVBand="0" w:evenVBand="0" w:oddHBand="0" w:evenHBand="0" w:firstRowFirstColumn="0" w:firstRowLastColumn="0" w:lastRowFirstColumn="0" w:lastRowLastColumn="0"/>
            </w:pPr>
            <w:r>
              <w:t>updated pin manger to support more analog pins</w:t>
            </w:r>
          </w:p>
          <w:p w14:paraId="61690548" w14:textId="141D97B2"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pin </w:t>
            </w:r>
            <w:proofErr w:type="spellStart"/>
            <w:r>
              <w:t>manager.c</w:t>
            </w:r>
            <w:proofErr w:type="spellEnd"/>
            <w:r>
              <w:t xml:space="preserve"> to support rb12</w:t>
            </w:r>
          </w:p>
          <w:p w14:paraId="14FC8C87" w14:textId="18270D60"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led.c</w:t>
            </w:r>
            <w:proofErr w:type="spellEnd"/>
            <w:r>
              <w:t xml:space="preserve"> to support rb12</w:t>
            </w:r>
          </w:p>
          <w:p w14:paraId="37A7C3B3" w14:textId="43905BC6" w:rsidR="00CA0E3F" w:rsidRDefault="00CA0E3F" w:rsidP="00CA0E3F">
            <w:pPr>
              <w:cnfStyle w:val="000000000000" w:firstRow="0" w:lastRow="0" w:firstColumn="0" w:lastColumn="0" w:oddVBand="0" w:evenVBand="0" w:oddHBand="0" w:evenHBand="0" w:firstRowFirstColumn="0" w:firstRowLastColumn="0" w:lastRowFirstColumn="0" w:lastRowLastColumn="0"/>
            </w:pPr>
            <w:r>
              <w:t>heartbeat not working</w:t>
            </w:r>
          </w:p>
          <w:p w14:paraId="3A0B8DC2" w14:textId="5154F6E4" w:rsidR="00CA0E3F" w:rsidRDefault="00CA0E3F" w:rsidP="00CA0E3F">
            <w:pPr>
              <w:cnfStyle w:val="000000000000" w:firstRow="0" w:lastRow="0" w:firstColumn="0" w:lastColumn="0" w:oddVBand="0" w:evenVBand="0" w:oddHBand="0" w:evenHBand="0" w:firstRowFirstColumn="0" w:firstRowLastColumn="0" w:lastRowFirstColumn="0" w:lastRowLastColumn="0"/>
            </w:pPr>
            <w:r>
              <w:t>fixed: wrong led placement</w:t>
            </w:r>
          </w:p>
          <w:p w14:paraId="684A1C3F" w14:textId="694BF728" w:rsidR="00CA0E3F" w:rsidRDefault="00CA0E3F" w:rsidP="00CA0E3F">
            <w:pPr>
              <w:cnfStyle w:val="000000000000" w:firstRow="0" w:lastRow="0" w:firstColumn="0" w:lastColumn="0" w:oddVBand="0" w:evenVBand="0" w:oddHBand="0" w:evenHBand="0" w:firstRowFirstColumn="0" w:firstRowLastColumn="0" w:lastRowFirstColumn="0" w:lastRowLastColumn="0"/>
            </w:pPr>
            <w:r>
              <w:t xml:space="preserve">updated data packet flags in </w:t>
            </w:r>
            <w:proofErr w:type="spellStart"/>
            <w:r>
              <w:t>mic.h</w:t>
            </w:r>
            <w:proofErr w:type="spellEnd"/>
          </w:p>
          <w:p w14:paraId="7E2A95BE" w14:textId="6CCEF332" w:rsidR="00CA0E3F" w:rsidRDefault="00CA0E3F" w:rsidP="00CA0E3F">
            <w:pPr>
              <w:cnfStyle w:val="000000000000" w:firstRow="0" w:lastRow="0" w:firstColumn="0" w:lastColumn="0" w:oddVBand="0" w:evenVBand="0" w:oddHBand="0" w:evenHBand="0" w:firstRowFirstColumn="0" w:firstRowLastColumn="0" w:lastRowFirstColumn="0" w:lastRowLastColumn="0"/>
            </w:pPr>
            <w:r>
              <w:t>led operation not working</w:t>
            </w:r>
          </w:p>
          <w:p w14:paraId="42BF99B4" w14:textId="5A54B9C0" w:rsidR="00CA0E3F" w:rsidRDefault="00CA0E3F" w:rsidP="00CA0E3F">
            <w:pPr>
              <w:cnfStyle w:val="000000000000" w:firstRow="0" w:lastRow="0" w:firstColumn="0" w:lastColumn="0" w:oddVBand="0" w:evenVBand="0" w:oddHBand="0" w:evenHBand="0" w:firstRowFirstColumn="0" w:firstRowLastColumn="0" w:lastRowFirstColumn="0" w:lastRowLastColumn="0"/>
            </w:pPr>
            <w:r>
              <w:t>led operation working</w:t>
            </w:r>
          </w:p>
          <w:p w14:paraId="4B7855A6" w14:textId="4E513632" w:rsidR="00CA0E3F" w:rsidRDefault="00CA0E3F" w:rsidP="00CA0E3F">
            <w:pPr>
              <w:cnfStyle w:val="000000000000" w:firstRow="0" w:lastRow="0" w:firstColumn="0" w:lastColumn="0" w:oddVBand="0" w:evenVBand="0" w:oddHBand="0" w:evenHBand="0" w:firstRowFirstColumn="0" w:firstRowLastColumn="0" w:lastRowFirstColumn="0" w:lastRowLastColumn="0"/>
            </w:pPr>
            <w:r>
              <w:t>encoder not working</w:t>
            </w:r>
          </w:p>
          <w:p w14:paraId="627A912D" w14:textId="1C98EE4A" w:rsidR="00CA0E3F" w:rsidRDefault="00CA0E3F" w:rsidP="00CA0E3F">
            <w:pPr>
              <w:cnfStyle w:val="000000000000" w:firstRow="0" w:lastRow="0" w:firstColumn="0" w:lastColumn="0" w:oddVBand="0" w:evenVBand="0" w:oddHBand="0" w:evenHBand="0" w:firstRowFirstColumn="0" w:firstRowLastColumn="0" w:lastRowFirstColumn="0" w:lastRowLastColumn="0"/>
            </w:pPr>
            <w:r>
              <w:t>updated encoder</w:t>
            </w:r>
          </w:p>
          <w:p w14:paraId="13205D51" w14:textId="31FA435B" w:rsidR="00CA0E3F" w:rsidRDefault="00CA0E3F" w:rsidP="00CA0E3F">
            <w:pPr>
              <w:cnfStyle w:val="000000000000" w:firstRow="0" w:lastRow="0" w:firstColumn="0" w:lastColumn="0" w:oddVBand="0" w:evenVBand="0" w:oddHBand="0" w:evenHBand="0" w:firstRowFirstColumn="0" w:firstRowLastColumn="0" w:lastRowFirstColumn="0" w:lastRowLastColumn="0"/>
            </w:pPr>
            <w:r>
              <w:t>LED ON/OFF functional</w:t>
            </w:r>
          </w:p>
          <w:p w14:paraId="34798D3F" w14:textId="3218E582" w:rsidR="00BB049F" w:rsidRPr="00CA0E3F" w:rsidRDefault="00CA0E3F" w:rsidP="00DD2DF9">
            <w:pPr>
              <w:cnfStyle w:val="000000000000" w:firstRow="0" w:lastRow="0" w:firstColumn="0" w:lastColumn="0" w:oddVBand="0" w:evenVBand="0" w:oddHBand="0" w:evenHBand="0" w:firstRowFirstColumn="0" w:firstRowLastColumn="0" w:lastRowFirstColumn="0" w:lastRowLastColumn="0"/>
            </w:pPr>
            <w:r>
              <w:t>OCM functional</w:t>
            </w:r>
          </w:p>
        </w:tc>
      </w:tr>
      <w:tr w:rsidR="00CA0E3F" w:rsidRPr="001334F0" w14:paraId="3E0132B3" w14:textId="77777777" w:rsidTr="0099184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565960B4" w14:textId="77777777" w:rsidR="00CA0E3F" w:rsidRDefault="00CA0E3F" w:rsidP="00CA0E3F">
            <w:r>
              <w:lastRenderedPageBreak/>
              <w:t>12/02/2018</w:t>
            </w:r>
          </w:p>
          <w:p w14:paraId="27637E4E" w14:textId="77777777" w:rsidR="00CA0E3F" w:rsidRDefault="00CA0E3F" w:rsidP="00DD2DF9">
            <w:r>
              <w:t>11:42 AM</w:t>
            </w:r>
          </w:p>
          <w:p w14:paraId="589F5D36" w14:textId="77777777" w:rsidR="00CA0E3F" w:rsidRDefault="00CA0E3F" w:rsidP="00DD2DF9">
            <w:r>
              <w:t>12:05 PM</w:t>
            </w:r>
          </w:p>
          <w:p w14:paraId="61C5EF51" w14:textId="77777777" w:rsidR="00CA0E3F" w:rsidRDefault="00CA0E3F" w:rsidP="00DD2DF9">
            <w:r>
              <w:t>12:16 PM</w:t>
            </w:r>
          </w:p>
          <w:p w14:paraId="7577F06F" w14:textId="77777777" w:rsidR="00CA0E3F" w:rsidRDefault="00CA0E3F" w:rsidP="00DD2DF9">
            <w:r>
              <w:t>12:21 PM</w:t>
            </w:r>
          </w:p>
          <w:p w14:paraId="54163D50" w14:textId="77777777" w:rsidR="00CA0E3F" w:rsidRDefault="00CA0E3F" w:rsidP="00DD2DF9">
            <w:r>
              <w:t>1:15 PM</w:t>
            </w:r>
          </w:p>
          <w:p w14:paraId="2208C4CC" w14:textId="77777777" w:rsidR="00CA0E3F" w:rsidRDefault="00CA0E3F" w:rsidP="00DD2DF9">
            <w:r>
              <w:t>1:22 PM</w:t>
            </w:r>
          </w:p>
          <w:p w14:paraId="79F8DB5F" w14:textId="77777777" w:rsidR="00CA0E3F" w:rsidRDefault="00CA0E3F" w:rsidP="00DD2DF9">
            <w:r>
              <w:t>2:05 PM</w:t>
            </w:r>
          </w:p>
          <w:p w14:paraId="0339147B" w14:textId="77777777" w:rsidR="00CA0E3F" w:rsidRDefault="00CA0E3F" w:rsidP="00DD2DF9">
            <w:r>
              <w:t>2:16 PM</w:t>
            </w:r>
          </w:p>
          <w:p w14:paraId="58F0B958" w14:textId="77777777" w:rsidR="00CA0E3F" w:rsidRDefault="00CA0E3F" w:rsidP="00DD2DF9">
            <w:r>
              <w:t>2:19 PM</w:t>
            </w:r>
          </w:p>
          <w:p w14:paraId="6754BB78" w14:textId="77777777" w:rsidR="00CA0E3F" w:rsidRDefault="00CA0E3F" w:rsidP="00DD2DF9">
            <w:r>
              <w:t>2:31 PM</w:t>
            </w:r>
          </w:p>
          <w:p w14:paraId="312F2AB7" w14:textId="77777777" w:rsidR="00CA0E3F" w:rsidRDefault="00CA0E3F" w:rsidP="00DD2DF9">
            <w:r>
              <w:t>6:01 PM</w:t>
            </w:r>
          </w:p>
          <w:p w14:paraId="394D5733" w14:textId="77777777" w:rsidR="00664582" w:rsidRDefault="00664582" w:rsidP="00DD2DF9">
            <w:r>
              <w:lastRenderedPageBreak/>
              <w:t>6:22 PM</w:t>
            </w:r>
          </w:p>
          <w:p w14:paraId="7ABA83BC" w14:textId="77777777" w:rsidR="00664582" w:rsidRDefault="00664582" w:rsidP="00DD2DF9">
            <w:r>
              <w:t>6:39 PM</w:t>
            </w:r>
          </w:p>
          <w:p w14:paraId="789F46D9" w14:textId="77777777" w:rsidR="00664582" w:rsidRDefault="00664582" w:rsidP="00DD2DF9">
            <w:r>
              <w:t>6:42 PM</w:t>
            </w:r>
          </w:p>
          <w:p w14:paraId="54794DF3" w14:textId="77777777" w:rsidR="00664582" w:rsidRDefault="00664582" w:rsidP="00DD2DF9">
            <w:r>
              <w:t>7:10 PM</w:t>
            </w:r>
          </w:p>
          <w:p w14:paraId="5751973D" w14:textId="77777777" w:rsidR="00664582" w:rsidRDefault="00664582" w:rsidP="00DD2DF9">
            <w:r>
              <w:t>7:22 PM</w:t>
            </w:r>
          </w:p>
          <w:p w14:paraId="3B1F7359" w14:textId="77777777" w:rsidR="00664582" w:rsidRDefault="00664582" w:rsidP="00DD2DF9">
            <w:r>
              <w:t>7:44 PM</w:t>
            </w:r>
          </w:p>
          <w:p w14:paraId="1D53CD89" w14:textId="4098F539" w:rsidR="00664582" w:rsidRPr="00664582" w:rsidRDefault="00664582" w:rsidP="00DD2DF9">
            <w:r>
              <w:t>7:50 PM</w:t>
            </w:r>
          </w:p>
        </w:tc>
        <w:tc>
          <w:tcPr>
            <w:tcW w:w="7377" w:type="dxa"/>
            <w:tcBorders>
              <w:left w:val="single" w:sz="4" w:space="0" w:color="auto"/>
            </w:tcBorders>
          </w:tcPr>
          <w:p w14:paraId="5BC76F11" w14:textId="77777777" w:rsidR="00CA0E3F" w:rsidRDefault="00CA0E3F" w:rsidP="00CA0E3F">
            <w:pPr>
              <w:cnfStyle w:val="000000100000" w:firstRow="0" w:lastRow="0" w:firstColumn="0" w:lastColumn="0" w:oddVBand="0" w:evenVBand="0" w:oddHBand="1" w:evenHBand="0" w:firstRowFirstColumn="0" w:firstRowLastColumn="0" w:lastRowFirstColumn="0" w:lastRowLastColumn="0"/>
            </w:pPr>
            <w:r>
              <w:lastRenderedPageBreak/>
              <w:tab/>
            </w:r>
          </w:p>
          <w:p w14:paraId="5E4326D1" w14:textId="7901E7DA"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added encoder and </w:t>
            </w:r>
            <w:r w:rsidR="00664582">
              <w:t>updated</w:t>
            </w:r>
            <w:r>
              <w:t xml:space="preserve"> command </w:t>
            </w:r>
            <w:r w:rsidR="00664582">
              <w:t>strings</w:t>
            </w:r>
          </w:p>
          <w:p w14:paraId="513504EE" w14:textId="4D9AE4CB"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added delegate method in </w:t>
            </w:r>
            <w:proofErr w:type="spellStart"/>
            <w:r>
              <w:t>gui</w:t>
            </w:r>
            <w:proofErr w:type="spellEnd"/>
          </w:p>
          <w:p w14:paraId="7A0AF29A" w14:textId="4A482E57" w:rsidR="00CA0E3F" w:rsidRDefault="00CA0E3F" w:rsidP="00CA0E3F">
            <w:pPr>
              <w:cnfStyle w:val="000000100000" w:firstRow="0" w:lastRow="0" w:firstColumn="0" w:lastColumn="0" w:oddVBand="0" w:evenVBand="0" w:oddHBand="1" w:evenHBand="0" w:firstRowFirstColumn="0" w:firstRowLastColumn="0" w:lastRowFirstColumn="0" w:lastRowLastColumn="0"/>
            </w:pPr>
            <w:r>
              <w:t>added multiple delegates</w:t>
            </w:r>
          </w:p>
          <w:p w14:paraId="1109FD7A" w14:textId="4E269D57" w:rsidR="00CA0E3F" w:rsidRDefault="00CA0E3F" w:rsidP="00CA0E3F">
            <w:pPr>
              <w:cnfStyle w:val="000000100000" w:firstRow="0" w:lastRow="0" w:firstColumn="0" w:lastColumn="0" w:oddVBand="0" w:evenVBand="0" w:oddHBand="1" w:evenHBand="0" w:firstRowFirstColumn="0" w:firstRowLastColumn="0" w:lastRowFirstColumn="0" w:lastRowLastColumn="0"/>
            </w:pPr>
            <w:r>
              <w:t>added contents to delegates</w:t>
            </w:r>
          </w:p>
          <w:p w14:paraId="474DEACA" w14:textId="3A6EF55D"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basic commands send through </w:t>
            </w:r>
            <w:proofErr w:type="spellStart"/>
            <w:r>
              <w:t>gui</w:t>
            </w:r>
            <w:proofErr w:type="spellEnd"/>
            <w:r>
              <w:t xml:space="preserve"> working</w:t>
            </w:r>
          </w:p>
          <w:p w14:paraId="13352D70" w14:textId="4DC7B3B2"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updated </w:t>
            </w:r>
            <w:proofErr w:type="spellStart"/>
            <w:r>
              <w:t>gui</w:t>
            </w:r>
            <w:proofErr w:type="spellEnd"/>
            <w:r>
              <w:t xml:space="preserve"> to directly send command on click</w:t>
            </w:r>
          </w:p>
          <w:p w14:paraId="7A1CE44C" w14:textId="01459560" w:rsidR="00CA0E3F" w:rsidRDefault="00CA0E3F" w:rsidP="00CA0E3F">
            <w:pPr>
              <w:cnfStyle w:val="000000100000" w:firstRow="0" w:lastRow="0" w:firstColumn="0" w:lastColumn="0" w:oddVBand="0" w:evenVBand="0" w:oddHBand="1" w:evenHBand="0" w:firstRowFirstColumn="0" w:firstRowLastColumn="0" w:lastRowFirstColumn="0" w:lastRowLastColumn="0"/>
            </w:pPr>
            <w:r>
              <w:t>added parser method</w:t>
            </w:r>
          </w:p>
          <w:p w14:paraId="416F23CE" w14:textId="08794D32" w:rsidR="00CA0E3F" w:rsidRDefault="00CA0E3F" w:rsidP="00CA0E3F">
            <w:pPr>
              <w:cnfStyle w:val="000000100000" w:firstRow="0" w:lastRow="0" w:firstColumn="0" w:lastColumn="0" w:oddVBand="0" w:evenVBand="0" w:oddHBand="1" w:evenHBand="0" w:firstRowFirstColumn="0" w:firstRowLastColumn="0" w:lastRowFirstColumn="0" w:lastRowLastColumn="0"/>
            </w:pPr>
            <w:proofErr w:type="spellStart"/>
            <w:r>
              <w:t>gui</w:t>
            </w:r>
            <w:proofErr w:type="spellEnd"/>
            <w:r>
              <w:t xml:space="preserve"> not interfacing with MCU</w:t>
            </w:r>
          </w:p>
          <w:p w14:paraId="5FBD7AC3" w14:textId="72C30642" w:rsidR="00CA0E3F" w:rsidRDefault="00CA0E3F" w:rsidP="00CA0E3F">
            <w:pPr>
              <w:cnfStyle w:val="000000100000" w:firstRow="0" w:lastRow="0" w:firstColumn="0" w:lastColumn="0" w:oddVBand="0" w:evenVBand="0" w:oddHBand="1" w:evenHBand="0" w:firstRowFirstColumn="0" w:firstRowLastColumn="0" w:lastRowFirstColumn="0" w:lastRowLastColumn="0"/>
            </w:pPr>
            <w:r>
              <w:t>end flag fixed</w:t>
            </w:r>
          </w:p>
          <w:p w14:paraId="031B7E62" w14:textId="3AB5B7E0" w:rsidR="00CA0E3F" w:rsidRDefault="00CA0E3F" w:rsidP="00CA0E3F">
            <w:pPr>
              <w:cnfStyle w:val="000000100000" w:firstRow="0" w:lastRow="0" w:firstColumn="0" w:lastColumn="0" w:oddVBand="0" w:evenVBand="0" w:oddHBand="1" w:evenHBand="0" w:firstRowFirstColumn="0" w:firstRowLastColumn="0" w:lastRowFirstColumn="0" w:lastRowLastColumn="0"/>
            </w:pPr>
            <w:r>
              <w:t>parser working, all but timed output and status work</w:t>
            </w:r>
          </w:p>
          <w:p w14:paraId="50CC2C86" w14:textId="685BDDF9" w:rsidR="00CA0E3F" w:rsidRDefault="00CA0E3F" w:rsidP="00CA0E3F">
            <w:pPr>
              <w:cnfStyle w:val="000000100000" w:firstRow="0" w:lastRow="0" w:firstColumn="0" w:lastColumn="0" w:oddVBand="0" w:evenVBand="0" w:oddHBand="1" w:evenHBand="0" w:firstRowFirstColumn="0" w:firstRowLastColumn="0" w:lastRowFirstColumn="0" w:lastRowLastColumn="0"/>
            </w:pPr>
            <w:r>
              <w:t>AC implement in task UART</w:t>
            </w:r>
          </w:p>
          <w:p w14:paraId="43D4EFFE" w14:textId="5D2B7803" w:rsidR="00CA0E3F" w:rsidRDefault="00CA0E3F" w:rsidP="00CA0E3F">
            <w:pPr>
              <w:cnfStyle w:val="000000100000" w:firstRow="0" w:lastRow="0" w:firstColumn="0" w:lastColumn="0" w:oddVBand="0" w:evenVBand="0" w:oddHBand="1" w:evenHBand="0" w:firstRowFirstColumn="0" w:firstRowLastColumn="0" w:lastRowFirstColumn="0" w:lastRowLastColumn="0"/>
            </w:pPr>
            <w:r>
              <w:lastRenderedPageBreak/>
              <w:t>ADC somewhat working</w:t>
            </w:r>
          </w:p>
          <w:p w14:paraId="5B07AF8D" w14:textId="3D576787"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added Digital input operation in </w:t>
            </w:r>
            <w:proofErr w:type="spellStart"/>
            <w:r>
              <w:t>taskUART.c</w:t>
            </w:r>
            <w:proofErr w:type="spellEnd"/>
          </w:p>
          <w:p w14:paraId="50E68A9D" w14:textId="52024D2C" w:rsidR="00CA0E3F" w:rsidRDefault="00CA0E3F" w:rsidP="00CA0E3F">
            <w:pPr>
              <w:cnfStyle w:val="000000100000" w:firstRow="0" w:lastRow="0" w:firstColumn="0" w:lastColumn="0" w:oddVBand="0" w:evenVBand="0" w:oddHBand="1" w:evenHBand="0" w:firstRowFirstColumn="0" w:firstRowLastColumn="0" w:lastRowFirstColumn="0" w:lastRowLastColumn="0"/>
            </w:pPr>
            <w:r>
              <w:t>digital input functional</w:t>
            </w:r>
          </w:p>
          <w:p w14:paraId="3760936F" w14:textId="57D2EE06" w:rsidR="00CA0E3F" w:rsidRDefault="00CA0E3F" w:rsidP="00CA0E3F">
            <w:pPr>
              <w:cnfStyle w:val="000000100000" w:firstRow="0" w:lastRow="0" w:firstColumn="0" w:lastColumn="0" w:oddVBand="0" w:evenVBand="0" w:oddHBand="1" w:evenHBand="0" w:firstRowFirstColumn="0" w:firstRowLastColumn="0" w:lastRowFirstColumn="0" w:lastRowLastColumn="0"/>
            </w:pPr>
            <w:r>
              <w:t>working on timed output</w:t>
            </w:r>
          </w:p>
          <w:p w14:paraId="0F04E078" w14:textId="0DC84A31" w:rsidR="00CA0E3F" w:rsidRDefault="00CA0E3F" w:rsidP="00CA0E3F">
            <w:pPr>
              <w:cnfStyle w:val="000000100000" w:firstRow="0" w:lastRow="0" w:firstColumn="0" w:lastColumn="0" w:oddVBand="0" w:evenVBand="0" w:oddHBand="1" w:evenHBand="0" w:firstRowFirstColumn="0" w:firstRowLastColumn="0" w:lastRowFirstColumn="0" w:lastRowLastColumn="0"/>
            </w:pPr>
            <w:r>
              <w:t xml:space="preserve">updated timer2interrupt </w:t>
            </w:r>
            <w:proofErr w:type="spellStart"/>
            <w:r>
              <w:t>driver.c</w:t>
            </w:r>
            <w:proofErr w:type="spellEnd"/>
          </w:p>
          <w:p w14:paraId="49241896" w14:textId="0F175944" w:rsidR="00CA0E3F" w:rsidRDefault="00CA0E3F" w:rsidP="00CA0E3F">
            <w:pPr>
              <w:cnfStyle w:val="000000100000" w:firstRow="0" w:lastRow="0" w:firstColumn="0" w:lastColumn="0" w:oddVBand="0" w:evenVBand="0" w:oddHBand="1" w:evenHBand="0" w:firstRowFirstColumn="0" w:firstRowLastColumn="0" w:lastRowFirstColumn="0" w:lastRowLastColumn="0"/>
            </w:pPr>
            <w:r>
              <w:t>added timed output operation and acknowledge</w:t>
            </w:r>
          </w:p>
          <w:p w14:paraId="3300BA8B" w14:textId="332260CD" w:rsidR="00CA0E3F" w:rsidRPr="00664582" w:rsidRDefault="00CA0E3F" w:rsidP="00DD2DF9">
            <w:pPr>
              <w:cnfStyle w:val="000000100000" w:firstRow="0" w:lastRow="0" w:firstColumn="0" w:lastColumn="0" w:oddVBand="0" w:evenVBand="0" w:oddHBand="1" w:evenHBand="0" w:firstRowFirstColumn="0" w:firstRowLastColumn="0" w:lastRowFirstColumn="0" w:lastRowLastColumn="0"/>
            </w:pPr>
            <w:r>
              <w:t>added timed output and status codes</w:t>
            </w:r>
          </w:p>
        </w:tc>
      </w:tr>
      <w:tr w:rsidR="00CA0E3F" w:rsidRPr="001334F0" w14:paraId="47841BA6" w14:textId="77777777" w:rsidTr="0099184D">
        <w:trPr>
          <w:trHeight w:val="945"/>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tcPr>
          <w:p w14:paraId="48DBE13F" w14:textId="77777777" w:rsidR="00664582" w:rsidRDefault="00664582" w:rsidP="00664582">
            <w:r>
              <w:lastRenderedPageBreak/>
              <w:t>12/03/2018</w:t>
            </w:r>
          </w:p>
          <w:p w14:paraId="6730B13A" w14:textId="77777777" w:rsidR="00CA0E3F" w:rsidRDefault="00664582" w:rsidP="00DD2DF9">
            <w:r>
              <w:t>9:18 AM</w:t>
            </w:r>
          </w:p>
          <w:p w14:paraId="0E087E4B" w14:textId="77777777" w:rsidR="00664582" w:rsidRDefault="00664582" w:rsidP="00DD2DF9">
            <w:r>
              <w:t>9:37 AM</w:t>
            </w:r>
          </w:p>
          <w:p w14:paraId="0EEDD1F0" w14:textId="77777777" w:rsidR="00664582" w:rsidRDefault="00664582" w:rsidP="00DD2DF9">
            <w:r>
              <w:t>10:04 AM</w:t>
            </w:r>
          </w:p>
          <w:p w14:paraId="0DC9F0A9" w14:textId="77777777" w:rsidR="00664582" w:rsidRDefault="00664582" w:rsidP="00DD2DF9">
            <w:r>
              <w:t>10:31 AM</w:t>
            </w:r>
          </w:p>
          <w:p w14:paraId="7D8B8799" w14:textId="77777777" w:rsidR="00664582" w:rsidRDefault="00664582" w:rsidP="00DD2DF9">
            <w:r>
              <w:t>10:49 AM</w:t>
            </w:r>
          </w:p>
          <w:p w14:paraId="5ED198D7" w14:textId="77777777" w:rsidR="00664582" w:rsidRDefault="00664582" w:rsidP="00DD2DF9">
            <w:r>
              <w:t>11:09 AM</w:t>
            </w:r>
          </w:p>
          <w:p w14:paraId="2E8244EC" w14:textId="77777777" w:rsidR="00664582" w:rsidRDefault="00664582" w:rsidP="00DD2DF9">
            <w:r>
              <w:t>12:08 PM</w:t>
            </w:r>
          </w:p>
          <w:p w14:paraId="618F4023" w14:textId="77777777" w:rsidR="00664582" w:rsidRDefault="00664582" w:rsidP="00DD2DF9">
            <w:r>
              <w:t>12:59 PM</w:t>
            </w:r>
          </w:p>
          <w:p w14:paraId="7E990C93" w14:textId="77777777" w:rsidR="00664582" w:rsidRDefault="00664582" w:rsidP="00DD2DF9">
            <w:r>
              <w:t>1:11 PM</w:t>
            </w:r>
          </w:p>
          <w:p w14:paraId="10B188E9" w14:textId="32473D4E" w:rsidR="00664582" w:rsidRDefault="00664582" w:rsidP="00DD2DF9">
            <w:r>
              <w:t>1:19 PM</w:t>
            </w:r>
          </w:p>
          <w:p w14:paraId="3B43820B" w14:textId="77777777" w:rsidR="00664582" w:rsidRDefault="00664582" w:rsidP="00DD2DF9">
            <w:r>
              <w:t>1:34 PM</w:t>
            </w:r>
          </w:p>
          <w:p w14:paraId="1ADB39B6" w14:textId="77777777" w:rsidR="00664582" w:rsidRDefault="00664582" w:rsidP="00DD2DF9">
            <w:r>
              <w:t>6:37 PM</w:t>
            </w:r>
          </w:p>
          <w:p w14:paraId="08FF82B3" w14:textId="77777777" w:rsidR="00664582" w:rsidRDefault="00664582" w:rsidP="00DD2DF9">
            <w:r>
              <w:t>6:55 PM</w:t>
            </w:r>
          </w:p>
          <w:p w14:paraId="36B92BA0" w14:textId="77777777" w:rsidR="00664582" w:rsidRDefault="00664582" w:rsidP="00DD2DF9">
            <w:r>
              <w:t>7:10 PM</w:t>
            </w:r>
          </w:p>
          <w:p w14:paraId="3BF74F64" w14:textId="77777777" w:rsidR="00664582" w:rsidRDefault="00664582" w:rsidP="00DD2DF9">
            <w:r>
              <w:t>7:24 PM</w:t>
            </w:r>
          </w:p>
          <w:p w14:paraId="3D17A860" w14:textId="30F5F79E" w:rsidR="00664582" w:rsidRPr="001334F0" w:rsidRDefault="00664582" w:rsidP="00DD2DF9">
            <w:pPr>
              <w:rPr>
                <w:rFonts w:ascii="Times New Roman" w:hAnsi="Times New Roman" w:cs="Times New Roman"/>
                <w:lang w:eastAsia="zh-TW"/>
              </w:rPr>
            </w:pPr>
            <w:r>
              <w:t>8:08 PM</w:t>
            </w:r>
            <w:r>
              <w:tab/>
            </w:r>
          </w:p>
        </w:tc>
        <w:tc>
          <w:tcPr>
            <w:tcW w:w="7377" w:type="dxa"/>
            <w:tcBorders>
              <w:left w:val="single" w:sz="4" w:space="0" w:color="auto"/>
            </w:tcBorders>
          </w:tcPr>
          <w:p w14:paraId="4F5D7DD6" w14:textId="77777777" w:rsidR="00664582" w:rsidRDefault="00664582" w:rsidP="00664582">
            <w:pPr>
              <w:cnfStyle w:val="000000000000" w:firstRow="0" w:lastRow="0" w:firstColumn="0" w:lastColumn="0" w:oddVBand="0" w:evenVBand="0" w:oddHBand="0" w:evenHBand="0" w:firstRowFirstColumn="0" w:firstRowLastColumn="0" w:lastRowFirstColumn="0" w:lastRowLastColumn="0"/>
            </w:pPr>
            <w:r>
              <w:tab/>
            </w:r>
          </w:p>
          <w:p w14:paraId="4CE80CCE" w14:textId="385C7E13" w:rsidR="00664582" w:rsidRDefault="00664582" w:rsidP="00664582">
            <w:pPr>
              <w:cnfStyle w:val="000000000000" w:firstRow="0" w:lastRow="0" w:firstColumn="0" w:lastColumn="0" w:oddVBand="0" w:evenVBand="0" w:oddHBand="0" w:evenHBand="0" w:firstRowFirstColumn="0" w:firstRowLastColumn="0" w:lastRowFirstColumn="0" w:lastRowLastColumn="0"/>
            </w:pPr>
            <w:r>
              <w:t>wok on timed output started again</w:t>
            </w:r>
          </w:p>
          <w:p w14:paraId="7D4026D6" w14:textId="7207A5C3" w:rsidR="00664582" w:rsidRDefault="00664582" w:rsidP="00664582">
            <w:pPr>
              <w:cnfStyle w:val="000000000000" w:firstRow="0" w:lastRow="0" w:firstColumn="0" w:lastColumn="0" w:oddVBand="0" w:evenVBand="0" w:oddHBand="0" w:evenHBand="0" w:firstRowFirstColumn="0" w:firstRowLastColumn="0" w:lastRowFirstColumn="0" w:lastRowLastColumn="0"/>
            </w:pPr>
            <w:r>
              <w:t>decided to use RTOS timers</w:t>
            </w:r>
          </w:p>
          <w:p w14:paraId="211EE531" w14:textId="2A6F0E2C" w:rsidR="00664582" w:rsidRDefault="00664582" w:rsidP="00664582">
            <w:pPr>
              <w:cnfStyle w:val="000000000000" w:firstRow="0" w:lastRow="0" w:firstColumn="0" w:lastColumn="0" w:oddVBand="0" w:evenVBand="0" w:oddHBand="0" w:evenHBand="0" w:firstRowFirstColumn="0" w:firstRowLastColumn="0" w:lastRowFirstColumn="0" w:lastRowLastColumn="0"/>
            </w:pPr>
            <w:proofErr w:type="spellStart"/>
            <w:r>
              <w:t>rtos</w:t>
            </w:r>
            <w:proofErr w:type="spellEnd"/>
            <w:r>
              <w:t xml:space="preserve"> timer somewhat working</w:t>
            </w:r>
          </w:p>
          <w:p w14:paraId="394B4F9C" w14:textId="017F69DB"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rtos</w:t>
            </w:r>
            <w:proofErr w:type="spellEnd"/>
            <w:r>
              <w:t xml:space="preserve"> timer and not compiling</w:t>
            </w:r>
          </w:p>
          <w:p w14:paraId="1939E01A" w14:textId="100CAF0F"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added timed output </w:t>
            </w:r>
            <w:proofErr w:type="spellStart"/>
            <w:r>
              <w:t>driver.c,.h</w:t>
            </w:r>
            <w:proofErr w:type="spellEnd"/>
          </w:p>
          <w:p w14:paraId="5C570369" w14:textId="4C042B0D"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moved all RTOS timer implementation to timed Output </w:t>
            </w:r>
            <w:proofErr w:type="spellStart"/>
            <w:r>
              <w:t>driver.c</w:t>
            </w:r>
            <w:proofErr w:type="spellEnd"/>
          </w:p>
          <w:p w14:paraId="112AB54E" w14:textId="27A9A3E1"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added </w:t>
            </w:r>
            <w:proofErr w:type="spellStart"/>
            <w:r>
              <w:t>xtimerchangeperiod</w:t>
            </w:r>
            <w:proofErr w:type="spellEnd"/>
          </w:p>
          <w:p w14:paraId="2E7A22DD" w14:textId="56F46052"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added </w:t>
            </w:r>
            <w:proofErr w:type="spellStart"/>
            <w:r>
              <w:t>timedotuput</w:t>
            </w:r>
            <w:proofErr w:type="spellEnd"/>
            <w:r>
              <w:t xml:space="preserve"> </w:t>
            </w:r>
            <w:proofErr w:type="spellStart"/>
            <w:r>
              <w:t>apis</w:t>
            </w:r>
            <w:proofErr w:type="spellEnd"/>
            <w:r>
              <w:t xml:space="preserve"> to </w:t>
            </w:r>
            <w:proofErr w:type="spellStart"/>
            <w:r>
              <w:t>taskUART</w:t>
            </w:r>
            <w:proofErr w:type="spellEnd"/>
          </w:p>
          <w:p w14:paraId="1E985499" w14:textId="78201861"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timed output without </w:t>
            </w:r>
            <w:proofErr w:type="spellStart"/>
            <w:r>
              <w:t>relcik</w:t>
            </w:r>
            <w:proofErr w:type="spellEnd"/>
            <w:r>
              <w:t xml:space="preserve"> functional</w:t>
            </w:r>
          </w:p>
          <w:p w14:paraId="54F24307" w14:textId="02544557" w:rsidR="00664582" w:rsidRDefault="00664582" w:rsidP="00664582">
            <w:pPr>
              <w:cnfStyle w:val="000000000000" w:firstRow="0" w:lastRow="0" w:firstColumn="0" w:lastColumn="0" w:oddVBand="0" w:evenVBand="0" w:oddHBand="0" w:evenHBand="0" w:firstRowFirstColumn="0" w:firstRowLastColumn="0" w:lastRowFirstColumn="0" w:lastRowLastColumn="0"/>
            </w:pPr>
            <w:r>
              <w:t>timed output working</w:t>
            </w:r>
          </w:p>
          <w:p w14:paraId="6455B663" w14:textId="77777777" w:rsidR="00CA0E3F" w:rsidRDefault="00664582" w:rsidP="00DD2DF9">
            <w:pPr>
              <w:cnfStyle w:val="000000000000" w:firstRow="0" w:lastRow="0" w:firstColumn="0" w:lastColumn="0" w:oddVBand="0" w:evenVBand="0" w:oddHBand="0" w:evenHBand="0" w:firstRowFirstColumn="0" w:firstRowLastColumn="0" w:lastRowFirstColumn="0" w:lastRowLastColumn="0"/>
            </w:pPr>
            <w:r>
              <w:t>timed output status works, period not working</w:t>
            </w:r>
          </w:p>
          <w:p w14:paraId="4742E03C" w14:textId="2CBE0D1D" w:rsidR="00664582" w:rsidRDefault="00664582" w:rsidP="00664582">
            <w:pPr>
              <w:cnfStyle w:val="000000000000" w:firstRow="0" w:lastRow="0" w:firstColumn="0" w:lastColumn="0" w:oddVBand="0" w:evenVBand="0" w:oddHBand="0" w:evenHBand="0" w:firstRowFirstColumn="0" w:firstRowLastColumn="0" w:lastRowFirstColumn="0" w:lastRowLastColumn="0"/>
            </w:pPr>
            <w:r>
              <w:t>timer based timed output limited</w:t>
            </w:r>
          </w:p>
          <w:p w14:paraId="6BA149B1" w14:textId="05ABD95A"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updated </w:t>
            </w:r>
            <w:proofErr w:type="spellStart"/>
            <w:r>
              <w:t>misc.c</w:t>
            </w:r>
            <w:proofErr w:type="spellEnd"/>
            <w:r>
              <w:t xml:space="preserve"> and added task timed output</w:t>
            </w:r>
          </w:p>
          <w:p w14:paraId="2594FAB9" w14:textId="0C391A1F"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updated task timed output, task </w:t>
            </w:r>
            <w:proofErr w:type="spellStart"/>
            <w:r>
              <w:t>uart</w:t>
            </w:r>
            <w:proofErr w:type="spellEnd"/>
            <w:r>
              <w:t xml:space="preserve">, </w:t>
            </w:r>
            <w:proofErr w:type="spellStart"/>
            <w:r>
              <w:t>misc.c</w:t>
            </w:r>
            <w:proofErr w:type="spellEnd"/>
          </w:p>
          <w:p w14:paraId="5F634294" w14:textId="480BEABC" w:rsidR="00664582" w:rsidRDefault="00664582" w:rsidP="00664582">
            <w:pPr>
              <w:cnfStyle w:val="000000000000" w:firstRow="0" w:lastRow="0" w:firstColumn="0" w:lastColumn="0" w:oddVBand="0" w:evenVBand="0" w:oddHBand="0" w:evenHBand="0" w:firstRowFirstColumn="0" w:firstRowLastColumn="0" w:lastRowFirstColumn="0" w:lastRowLastColumn="0"/>
            </w:pPr>
            <w:r>
              <w:t>task timed output not compiling</w:t>
            </w:r>
          </w:p>
          <w:p w14:paraId="4FA351C0" w14:textId="4A2351F4" w:rsidR="00664582" w:rsidRPr="00664582" w:rsidRDefault="00664582" w:rsidP="00DD2DF9">
            <w:pPr>
              <w:cnfStyle w:val="000000000000" w:firstRow="0" w:lastRow="0" w:firstColumn="0" w:lastColumn="0" w:oddVBand="0" w:evenVBand="0" w:oddHBand="0" w:evenHBand="0" w:firstRowFirstColumn="0" w:firstRowLastColumn="0" w:lastRowFirstColumn="0" w:lastRowLastColumn="0"/>
            </w:pPr>
            <w:r>
              <w:t>task timed output compiling</w:t>
            </w:r>
          </w:p>
        </w:tc>
      </w:tr>
      <w:tr w:rsidR="00CA0E3F" w:rsidRPr="001334F0" w14:paraId="49C708FE" w14:textId="77777777" w:rsidTr="0099184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4AF6C00F" w14:textId="69A449F2" w:rsidR="00664582" w:rsidRDefault="00664582" w:rsidP="00664582">
            <w:r>
              <w:lastRenderedPageBreak/>
              <w:t>12/04/2018</w:t>
            </w:r>
          </w:p>
          <w:p w14:paraId="5EB5C06C" w14:textId="7BAD4685" w:rsidR="00664582" w:rsidRDefault="00664582" w:rsidP="00664582">
            <w:r>
              <w:t>08:54 AM</w:t>
            </w:r>
          </w:p>
          <w:p w14:paraId="41774A76" w14:textId="2D30FA6C" w:rsidR="00664582" w:rsidRDefault="00664582" w:rsidP="00664582">
            <w:r>
              <w:t>09:13 AM</w:t>
            </w:r>
          </w:p>
          <w:p w14:paraId="4B03C1D2" w14:textId="101BA647" w:rsidR="00664582" w:rsidRDefault="00664582" w:rsidP="00664582">
            <w:r>
              <w:t>2:43 PM</w:t>
            </w:r>
          </w:p>
          <w:p w14:paraId="0FC6A8CB" w14:textId="7E4DEA7C" w:rsidR="00664582" w:rsidRDefault="00664582" w:rsidP="00664582">
            <w:r>
              <w:t>2:46 PM</w:t>
            </w:r>
          </w:p>
          <w:p w14:paraId="0E29833F" w14:textId="0FC8333D" w:rsidR="00664582" w:rsidRDefault="00664582" w:rsidP="00664582">
            <w:r>
              <w:t>3:10 PM</w:t>
            </w:r>
          </w:p>
          <w:p w14:paraId="0E626442" w14:textId="57ACDFE4" w:rsidR="00664582" w:rsidRDefault="00664582" w:rsidP="00664582">
            <w:r>
              <w:t>6:55 PM</w:t>
            </w:r>
          </w:p>
          <w:p w14:paraId="1E1601C0" w14:textId="2F0DFCB5" w:rsidR="00664582" w:rsidRDefault="00664582" w:rsidP="00664582">
            <w:r>
              <w:t>7:05 PM</w:t>
            </w:r>
          </w:p>
          <w:p w14:paraId="46A46BBE" w14:textId="2CC63682" w:rsidR="00664582" w:rsidRDefault="00664582" w:rsidP="00664582">
            <w:r>
              <w:t>8:45 PM</w:t>
            </w:r>
          </w:p>
          <w:p w14:paraId="70F76B4E" w14:textId="69471800" w:rsidR="00CA0E3F" w:rsidRPr="001334F0" w:rsidRDefault="00664582" w:rsidP="00DD2DF9">
            <w:pPr>
              <w:rPr>
                <w:rFonts w:ascii="Times New Roman" w:hAnsi="Times New Roman" w:cs="Times New Roman"/>
                <w:lang w:eastAsia="zh-TW"/>
              </w:rPr>
            </w:pPr>
            <w:r>
              <w:t>9:21 PM</w:t>
            </w:r>
          </w:p>
        </w:tc>
        <w:tc>
          <w:tcPr>
            <w:tcW w:w="7377" w:type="dxa"/>
            <w:tcBorders>
              <w:left w:val="single" w:sz="4" w:space="0" w:color="auto"/>
            </w:tcBorders>
          </w:tcPr>
          <w:p w14:paraId="66890067" w14:textId="77777777" w:rsidR="00664582" w:rsidRDefault="00664582" w:rsidP="00664582">
            <w:pPr>
              <w:cnfStyle w:val="000000100000" w:firstRow="0" w:lastRow="0" w:firstColumn="0" w:lastColumn="0" w:oddVBand="0" w:evenVBand="0" w:oddHBand="1" w:evenHBand="0" w:firstRowFirstColumn="0" w:firstRowLastColumn="0" w:lastRowFirstColumn="0" w:lastRowLastColumn="0"/>
            </w:pPr>
            <w:r>
              <w:tab/>
            </w:r>
          </w:p>
          <w:p w14:paraId="0BEB4D40" w14:textId="67709ECD" w:rsidR="00664582" w:rsidRDefault="00664582" w:rsidP="00664582">
            <w:pPr>
              <w:cnfStyle w:val="000000100000" w:firstRow="0" w:lastRow="0" w:firstColumn="0" w:lastColumn="0" w:oddVBand="0" w:evenVBand="0" w:oddHBand="1" w:evenHBand="0" w:firstRowFirstColumn="0" w:firstRowLastColumn="0" w:lastRowFirstColumn="0" w:lastRowLastColumn="0"/>
            </w:pPr>
            <w:r>
              <w:t>updated UART pins for GA702</w:t>
            </w:r>
          </w:p>
          <w:p w14:paraId="5CFF37F6" w14:textId="30E158C5" w:rsidR="00664582" w:rsidRDefault="00664582" w:rsidP="00664582">
            <w:pPr>
              <w:cnfStyle w:val="000000100000" w:firstRow="0" w:lastRow="0" w:firstColumn="0" w:lastColumn="0" w:oddVBand="0" w:evenVBand="0" w:oddHBand="1" w:evenHBand="0" w:firstRowFirstColumn="0" w:firstRowLastColumn="0" w:lastRowFirstColumn="0" w:lastRowLastColumn="0"/>
            </w:pPr>
            <w:r>
              <w:t>created new project for KM202, work on UART</w:t>
            </w:r>
          </w:p>
          <w:p w14:paraId="4612BC8C" w14:textId="50173FE1" w:rsidR="00664582" w:rsidRDefault="00664582" w:rsidP="00664582">
            <w:pPr>
              <w:cnfStyle w:val="000000100000" w:firstRow="0" w:lastRow="0" w:firstColumn="0" w:lastColumn="0" w:oddVBand="0" w:evenVBand="0" w:oddHBand="1" w:evenHBand="0" w:firstRowFirstColumn="0" w:firstRowLastColumn="0" w:lastRowFirstColumn="0" w:lastRowLastColumn="0"/>
            </w:pPr>
            <w:r>
              <w:t>uart1 and 2 working for KM202</w:t>
            </w:r>
          </w:p>
          <w:p w14:paraId="57D81B14" w14:textId="26FA6B10" w:rsidR="00664582" w:rsidRDefault="00664582" w:rsidP="00664582">
            <w:pPr>
              <w:cnfStyle w:val="000000100000" w:firstRow="0" w:lastRow="0" w:firstColumn="0" w:lastColumn="0" w:oddVBand="0" w:evenVBand="0" w:oddHBand="1" w:evenHBand="0" w:firstRowFirstColumn="0" w:firstRowLastColumn="0" w:lastRowFirstColumn="0" w:lastRowLastColumn="0"/>
            </w:pPr>
            <w:r>
              <w:t>pins updated, uart1 and 2 working for km202</w:t>
            </w:r>
          </w:p>
          <w:p w14:paraId="1893AE67" w14:textId="6FEA13DC" w:rsidR="00664582" w:rsidRDefault="00664582" w:rsidP="00664582">
            <w:pPr>
              <w:cnfStyle w:val="000000100000" w:firstRow="0" w:lastRow="0" w:firstColumn="0" w:lastColumn="0" w:oddVBand="0" w:evenVBand="0" w:oddHBand="1" w:evenHBand="0" w:firstRowFirstColumn="0" w:firstRowLastColumn="0" w:lastRowFirstColumn="0" w:lastRowLastColumn="0"/>
            </w:pPr>
            <w:r>
              <w:t>added buffers to uart1 and uart2</w:t>
            </w:r>
          </w:p>
          <w:p w14:paraId="74965A9D" w14:textId="0208D0F8" w:rsidR="00664582" w:rsidRDefault="00664582" w:rsidP="00664582">
            <w:pPr>
              <w:cnfStyle w:val="000000100000" w:firstRow="0" w:lastRow="0" w:firstColumn="0" w:lastColumn="0" w:oddVBand="0" w:evenVBand="0" w:oddHBand="1" w:evenHBand="0" w:firstRowFirstColumn="0" w:firstRowLastColumn="0" w:lastRowFirstColumn="0" w:lastRowLastColumn="0"/>
            </w:pPr>
            <w:r>
              <w:t xml:space="preserve">updated timed output </w:t>
            </w:r>
          </w:p>
          <w:p w14:paraId="471F37E3" w14:textId="274558E4" w:rsidR="00664582" w:rsidRDefault="00664582" w:rsidP="00664582">
            <w:pPr>
              <w:cnfStyle w:val="000000100000" w:firstRow="0" w:lastRow="0" w:firstColumn="0" w:lastColumn="0" w:oddVBand="0" w:evenVBand="0" w:oddHBand="1" w:evenHBand="0" w:firstRowFirstColumn="0" w:firstRowLastColumn="0" w:lastRowFirstColumn="0" w:lastRowLastColumn="0"/>
            </w:pPr>
            <w:r>
              <w:t>updated timed output period = 0 condition</w:t>
            </w:r>
          </w:p>
          <w:p w14:paraId="13AFED3D" w14:textId="2A6FEF69" w:rsidR="00664582" w:rsidRDefault="00664582" w:rsidP="00664582">
            <w:pPr>
              <w:cnfStyle w:val="000000100000" w:firstRow="0" w:lastRow="0" w:firstColumn="0" w:lastColumn="0" w:oddVBand="0" w:evenVBand="0" w:oddHBand="1" w:evenHBand="0" w:firstRowFirstColumn="0" w:firstRowLastColumn="0" w:lastRowFirstColumn="0" w:lastRowLastColumn="0"/>
            </w:pPr>
            <w:r>
              <w:t>added remaining time operation for timed output</w:t>
            </w:r>
          </w:p>
          <w:p w14:paraId="5EDC7024" w14:textId="63614B7B" w:rsidR="00CA0E3F" w:rsidRPr="00664582" w:rsidRDefault="00664582" w:rsidP="00DD2DF9">
            <w:pPr>
              <w:cnfStyle w:val="000000100000" w:firstRow="0" w:lastRow="0" w:firstColumn="0" w:lastColumn="0" w:oddVBand="0" w:evenVBand="0" w:oddHBand="1" w:evenHBand="0" w:firstRowFirstColumn="0" w:firstRowLastColumn="0" w:lastRowFirstColumn="0" w:lastRowLastColumn="0"/>
            </w:pPr>
            <w:r>
              <w:t>added remaining time operation working</w:t>
            </w:r>
          </w:p>
        </w:tc>
      </w:tr>
      <w:tr w:rsidR="00664582" w:rsidRPr="001334F0" w14:paraId="2B9DA6A7" w14:textId="77777777" w:rsidTr="0099184D">
        <w:trPr>
          <w:trHeight w:val="945"/>
        </w:trPr>
        <w:tc>
          <w:tcPr>
            <w:cnfStyle w:val="001000000000" w:firstRow="0" w:lastRow="0" w:firstColumn="1" w:lastColumn="0" w:oddVBand="0" w:evenVBand="0" w:oddHBand="0" w:evenHBand="0" w:firstRowFirstColumn="0" w:firstRowLastColumn="0" w:lastRowFirstColumn="0" w:lastRowLastColumn="0"/>
            <w:tcW w:w="2328" w:type="dxa"/>
            <w:tcBorders>
              <w:top w:val="single" w:sz="8" w:space="0" w:color="A5A5A5" w:themeColor="accent3"/>
              <w:bottom w:val="single" w:sz="8" w:space="0" w:color="A5A5A5" w:themeColor="accent3"/>
              <w:right w:val="single" w:sz="4" w:space="0" w:color="auto"/>
            </w:tcBorders>
          </w:tcPr>
          <w:p w14:paraId="4DEF58D6" w14:textId="52213DF5" w:rsidR="00664582" w:rsidRDefault="00664582" w:rsidP="00664582">
            <w:r>
              <w:t>12/06/2018</w:t>
            </w:r>
          </w:p>
          <w:p w14:paraId="6052C1DC" w14:textId="35FAA477" w:rsidR="00664582" w:rsidRDefault="00664582" w:rsidP="00664582">
            <w:r>
              <w:t>12:34 PM</w:t>
            </w:r>
          </w:p>
          <w:p w14:paraId="6B843B0D" w14:textId="70D99DE2" w:rsidR="00664582" w:rsidRDefault="00664582" w:rsidP="00664582">
            <w:r>
              <w:t>3:12 PM</w:t>
            </w:r>
          </w:p>
          <w:p w14:paraId="678AD2D9" w14:textId="1809B57F" w:rsidR="00664582" w:rsidRDefault="00664582" w:rsidP="00664582">
            <w:r>
              <w:t>3:19 PM</w:t>
            </w:r>
          </w:p>
          <w:p w14:paraId="47849A82" w14:textId="4528511B" w:rsidR="00664582" w:rsidRDefault="00664582" w:rsidP="00664582">
            <w:r>
              <w:t>4:24 PM</w:t>
            </w:r>
          </w:p>
          <w:p w14:paraId="6994E697" w14:textId="77777777" w:rsidR="00664582" w:rsidRDefault="00664582" w:rsidP="00664582"/>
        </w:tc>
        <w:tc>
          <w:tcPr>
            <w:tcW w:w="7377" w:type="dxa"/>
            <w:tcBorders>
              <w:left w:val="single" w:sz="4" w:space="0" w:color="auto"/>
            </w:tcBorders>
          </w:tcPr>
          <w:p w14:paraId="72765391" w14:textId="77777777" w:rsidR="00664582" w:rsidRDefault="00664582" w:rsidP="00664582">
            <w:pPr>
              <w:cnfStyle w:val="000000000000" w:firstRow="0" w:lastRow="0" w:firstColumn="0" w:lastColumn="0" w:oddVBand="0" w:evenVBand="0" w:oddHBand="0" w:evenHBand="0" w:firstRowFirstColumn="0" w:firstRowLastColumn="0" w:lastRowFirstColumn="0" w:lastRowLastColumn="0"/>
            </w:pPr>
          </w:p>
          <w:p w14:paraId="119238C2" w14:textId="4070E21A" w:rsidR="00664582" w:rsidRDefault="00664582" w:rsidP="00664582">
            <w:pPr>
              <w:cnfStyle w:val="000000000000" w:firstRow="0" w:lastRow="0" w:firstColumn="0" w:lastColumn="0" w:oddVBand="0" w:evenVBand="0" w:oddHBand="0" w:evenHBand="0" w:firstRowFirstColumn="0" w:firstRowLastColumn="0" w:lastRowFirstColumn="0" w:lastRowLastColumn="0"/>
            </w:pPr>
            <w:r>
              <w:t>refactored directories for normal and extra credit</w:t>
            </w:r>
          </w:p>
          <w:p w14:paraId="3198236C" w14:textId="459EE62C" w:rsidR="00664582" w:rsidRDefault="00664582" w:rsidP="00664582">
            <w:pPr>
              <w:cnfStyle w:val="000000000000" w:firstRow="0" w:lastRow="0" w:firstColumn="0" w:lastColumn="0" w:oddVBand="0" w:evenVBand="0" w:oddHBand="0" w:evenHBand="0" w:firstRowFirstColumn="0" w:firstRowLastColumn="0" w:lastRowFirstColumn="0" w:lastRowLastColumn="0"/>
            </w:pPr>
            <w:r>
              <w:t xml:space="preserve">multiple </w:t>
            </w:r>
            <w:proofErr w:type="spellStart"/>
            <w:r>
              <w:t>uart</w:t>
            </w:r>
            <w:proofErr w:type="spellEnd"/>
            <w:r>
              <w:t xml:space="preserve"> problem fixed</w:t>
            </w:r>
          </w:p>
          <w:p w14:paraId="3493C1DF" w14:textId="7BF100F2" w:rsidR="00664582" w:rsidRDefault="00664582" w:rsidP="00664582">
            <w:pPr>
              <w:cnfStyle w:val="000000000000" w:firstRow="0" w:lastRow="0" w:firstColumn="0" w:lastColumn="0" w:oddVBand="0" w:evenVBand="0" w:oddHBand="0" w:evenHBand="0" w:firstRowFirstColumn="0" w:firstRowLastColumn="0" w:lastRowFirstColumn="0" w:lastRowLastColumn="0"/>
            </w:pPr>
            <w:r>
              <w:t>uart1 and uart2 communicating</w:t>
            </w:r>
          </w:p>
          <w:p w14:paraId="105F1B0E" w14:textId="34BF155C" w:rsidR="00664582" w:rsidRDefault="00664582" w:rsidP="00664582">
            <w:pPr>
              <w:cnfStyle w:val="000000000000" w:firstRow="0" w:lastRow="0" w:firstColumn="0" w:lastColumn="0" w:oddVBand="0" w:evenVBand="0" w:oddHBand="0" w:evenHBand="0" w:firstRowFirstColumn="0" w:firstRowLastColumn="0" w:lastRowFirstColumn="0" w:lastRowLastColumn="0"/>
            </w:pPr>
            <w:r>
              <w:t>script somewhat working</w:t>
            </w:r>
          </w:p>
        </w:tc>
      </w:tr>
      <w:tr w:rsidR="00664582" w:rsidRPr="001334F0" w14:paraId="4B86224C" w14:textId="77777777" w:rsidTr="0099184D">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2328" w:type="dxa"/>
            <w:tcBorders>
              <w:right w:val="single" w:sz="4" w:space="0" w:color="auto"/>
            </w:tcBorders>
          </w:tcPr>
          <w:p w14:paraId="73B81785" w14:textId="26CE2A67" w:rsidR="00664582" w:rsidRDefault="00664582" w:rsidP="00664582">
            <w:r>
              <w:t>12/09/2018</w:t>
            </w:r>
          </w:p>
          <w:p w14:paraId="4E3D71B5" w14:textId="264000C0" w:rsidR="00664582" w:rsidRDefault="00664582" w:rsidP="00664582">
            <w:r>
              <w:t>10:39 PM</w:t>
            </w:r>
          </w:p>
          <w:p w14:paraId="5C5EE12D" w14:textId="7DAF16CD" w:rsidR="00664582" w:rsidRDefault="00664582" w:rsidP="00664582">
            <w:r>
              <w:t>4:00 PM</w:t>
            </w:r>
          </w:p>
        </w:tc>
        <w:tc>
          <w:tcPr>
            <w:tcW w:w="7377" w:type="dxa"/>
            <w:tcBorders>
              <w:left w:val="single" w:sz="4" w:space="0" w:color="auto"/>
            </w:tcBorders>
          </w:tcPr>
          <w:p w14:paraId="518DADEC" w14:textId="77777777" w:rsidR="00664582" w:rsidRDefault="00664582" w:rsidP="00664582">
            <w:pPr>
              <w:cnfStyle w:val="000000100000" w:firstRow="0" w:lastRow="0" w:firstColumn="0" w:lastColumn="0" w:oddVBand="0" w:evenVBand="0" w:oddHBand="1" w:evenHBand="0" w:firstRowFirstColumn="0" w:firstRowLastColumn="0" w:lastRowFirstColumn="0" w:lastRowLastColumn="0"/>
            </w:pPr>
          </w:p>
          <w:p w14:paraId="003AAFE2" w14:textId="4356263A" w:rsidR="00664582" w:rsidRDefault="00664582" w:rsidP="00664582">
            <w:pPr>
              <w:cnfStyle w:val="000000100000" w:firstRow="0" w:lastRow="0" w:firstColumn="0" w:lastColumn="0" w:oddVBand="0" w:evenVBand="0" w:oddHBand="1" w:evenHBand="0" w:firstRowFirstColumn="0" w:firstRowLastColumn="0" w:lastRowFirstColumn="0" w:lastRowLastColumn="0"/>
            </w:pPr>
            <w:r>
              <w:t>extra credit not working</w:t>
            </w:r>
          </w:p>
          <w:p w14:paraId="3EF1563C" w14:textId="285BCC32" w:rsidR="00664582" w:rsidRDefault="00664582" w:rsidP="00664582">
            <w:pPr>
              <w:cnfStyle w:val="000000100000" w:firstRow="0" w:lastRow="0" w:firstColumn="0" w:lastColumn="0" w:oddVBand="0" w:evenVBand="0" w:oddHBand="1" w:evenHBand="0" w:firstRowFirstColumn="0" w:firstRowLastColumn="0" w:lastRowFirstColumn="0" w:lastRowLastColumn="0"/>
            </w:pPr>
            <w:r>
              <w:t>extra credit not working completely</w:t>
            </w:r>
          </w:p>
        </w:tc>
      </w:tr>
    </w:tbl>
    <w:p w14:paraId="34798D41" w14:textId="64B55BF3" w:rsidR="00DD2DF9" w:rsidRDefault="00DD2DF9" w:rsidP="00DD2DF9">
      <w:pPr>
        <w:rPr>
          <w:rFonts w:ascii="Times New Roman" w:hAnsi="Times New Roman" w:cs="Times New Roman"/>
          <w:lang w:eastAsia="zh-TW"/>
        </w:rPr>
      </w:pPr>
    </w:p>
    <w:p w14:paraId="1C95658D" w14:textId="2A6597C2" w:rsidR="00664582" w:rsidRDefault="00664582" w:rsidP="00DD2DF9">
      <w:pPr>
        <w:rPr>
          <w:rFonts w:ascii="Times New Roman" w:hAnsi="Times New Roman" w:cs="Times New Roman"/>
          <w:lang w:eastAsia="zh-TW"/>
        </w:rPr>
      </w:pPr>
    </w:p>
    <w:p w14:paraId="167BB689" w14:textId="23165D12" w:rsidR="00664582" w:rsidRDefault="00664582" w:rsidP="00DD2DF9">
      <w:pPr>
        <w:rPr>
          <w:rFonts w:ascii="Times New Roman" w:hAnsi="Times New Roman" w:cs="Times New Roman"/>
          <w:lang w:eastAsia="zh-TW"/>
        </w:rPr>
      </w:pPr>
    </w:p>
    <w:p w14:paraId="2BFD30F7" w14:textId="2B4C3AC4" w:rsidR="00664582" w:rsidRDefault="00664582" w:rsidP="00DD2DF9">
      <w:pPr>
        <w:rPr>
          <w:rFonts w:ascii="Times New Roman" w:hAnsi="Times New Roman" w:cs="Times New Roman"/>
          <w:lang w:eastAsia="zh-TW"/>
        </w:rPr>
      </w:pPr>
    </w:p>
    <w:p w14:paraId="26772C2C" w14:textId="03A5E04E" w:rsidR="00664582" w:rsidRDefault="00664582" w:rsidP="00DD2DF9">
      <w:pPr>
        <w:rPr>
          <w:rFonts w:ascii="Times New Roman" w:hAnsi="Times New Roman" w:cs="Times New Roman"/>
          <w:lang w:eastAsia="zh-TW"/>
        </w:rPr>
      </w:pPr>
    </w:p>
    <w:p w14:paraId="0D9ABDD2" w14:textId="77777777" w:rsidR="00664582" w:rsidRPr="001334F0" w:rsidRDefault="00664582" w:rsidP="00DD2DF9">
      <w:pPr>
        <w:rPr>
          <w:rFonts w:ascii="Times New Roman" w:hAnsi="Times New Roman" w:cs="Times New Roman"/>
          <w:lang w:eastAsia="zh-TW"/>
        </w:rPr>
      </w:pPr>
    </w:p>
    <w:p w14:paraId="34798D42" w14:textId="7D536711" w:rsidR="0099155F" w:rsidRPr="001334F0" w:rsidRDefault="0099155F" w:rsidP="006E56BB">
      <w:pPr>
        <w:pStyle w:val="Heading1"/>
        <w:rPr>
          <w:rFonts w:ascii="Times New Roman" w:hAnsi="Times New Roman" w:cs="Times New Roman"/>
        </w:rPr>
      </w:pPr>
      <w:bookmarkStart w:id="7" w:name="_Toc532814842"/>
      <w:r w:rsidRPr="001334F0">
        <w:rPr>
          <w:rFonts w:ascii="Times New Roman" w:hAnsi="Times New Roman" w:cs="Times New Roman"/>
        </w:rPr>
        <w:lastRenderedPageBreak/>
        <w:t>Analysis and Discussion</w:t>
      </w:r>
      <w:bookmarkEnd w:id="7"/>
    </w:p>
    <w:p w14:paraId="2569B9B3" w14:textId="56C82C8E" w:rsidR="002A6446" w:rsidRPr="001334F0" w:rsidRDefault="002A6446" w:rsidP="00664582">
      <w:pPr>
        <w:ind w:firstLine="720"/>
        <w:rPr>
          <w:rFonts w:ascii="Times New Roman" w:hAnsi="Times New Roman" w:cs="Times New Roman"/>
          <w:lang w:eastAsia="zh-TW"/>
        </w:rPr>
      </w:pPr>
      <w:r>
        <w:rPr>
          <w:rFonts w:ascii="Times New Roman" w:hAnsi="Times New Roman" w:cs="Times New Roman"/>
          <w:lang w:eastAsia="zh-TW"/>
        </w:rPr>
        <w:t>Led turned</w:t>
      </w:r>
      <w:r w:rsidR="0099184D">
        <w:rPr>
          <w:rFonts w:ascii="Times New Roman" w:hAnsi="Times New Roman" w:cs="Times New Roman"/>
          <w:lang w:eastAsia="zh-TW"/>
        </w:rPr>
        <w:t xml:space="preserve"> on/off when led on/off command is received. The led </w:t>
      </w:r>
      <w:r>
        <w:rPr>
          <w:rFonts w:ascii="Times New Roman" w:hAnsi="Times New Roman" w:cs="Times New Roman"/>
          <w:lang w:eastAsia="zh-TW"/>
        </w:rPr>
        <w:t>didn’t</w:t>
      </w:r>
      <w:r w:rsidR="0099184D">
        <w:rPr>
          <w:rFonts w:ascii="Times New Roman" w:hAnsi="Times New Roman" w:cs="Times New Roman"/>
          <w:lang w:eastAsia="zh-TW"/>
        </w:rPr>
        <w:t xml:space="preserve"> toggle or turn off when turn on command is received more than once. The textboxes display</w:t>
      </w:r>
      <w:r>
        <w:rPr>
          <w:rFonts w:ascii="Times New Roman" w:hAnsi="Times New Roman" w:cs="Times New Roman"/>
          <w:lang w:eastAsia="zh-TW"/>
        </w:rPr>
        <w:t>ed</w:t>
      </w:r>
      <w:r w:rsidR="0099184D">
        <w:rPr>
          <w:rFonts w:ascii="Times New Roman" w:hAnsi="Times New Roman" w:cs="Times New Roman"/>
          <w:lang w:eastAsia="zh-TW"/>
        </w:rPr>
        <w:t xml:space="preserve"> accurate value that </w:t>
      </w:r>
      <w:r>
        <w:rPr>
          <w:rFonts w:ascii="Times New Roman" w:hAnsi="Times New Roman" w:cs="Times New Roman"/>
          <w:lang w:eastAsia="zh-TW"/>
        </w:rPr>
        <w:t xml:space="preserve">was </w:t>
      </w:r>
      <w:r w:rsidR="0099184D">
        <w:rPr>
          <w:rFonts w:ascii="Times New Roman" w:hAnsi="Times New Roman" w:cs="Times New Roman"/>
          <w:lang w:eastAsia="zh-TW"/>
        </w:rPr>
        <w:t>being entered</w:t>
      </w:r>
      <w:r>
        <w:rPr>
          <w:rFonts w:ascii="Times New Roman" w:hAnsi="Times New Roman" w:cs="Times New Roman"/>
          <w:lang w:eastAsia="zh-TW"/>
        </w:rPr>
        <w:t xml:space="preserve"> by user. The timed output </w:t>
      </w:r>
      <w:proofErr w:type="spellStart"/>
      <w:r>
        <w:rPr>
          <w:rFonts w:ascii="Times New Roman" w:hAnsi="Times New Roman" w:cs="Times New Roman"/>
          <w:lang w:eastAsia="zh-TW"/>
        </w:rPr>
        <w:t>drived</w:t>
      </w:r>
      <w:proofErr w:type="spellEnd"/>
      <w:r w:rsidR="0099184D">
        <w:rPr>
          <w:rFonts w:ascii="Times New Roman" w:hAnsi="Times New Roman" w:cs="Times New Roman"/>
          <w:lang w:eastAsia="zh-TW"/>
        </w:rPr>
        <w:t xml:space="preserve"> output</w:t>
      </w:r>
      <w:r>
        <w:rPr>
          <w:rFonts w:ascii="Times New Roman" w:hAnsi="Times New Roman" w:cs="Times New Roman"/>
          <w:lang w:eastAsia="zh-TW"/>
        </w:rPr>
        <w:t xml:space="preserve"> pin high and then turned</w:t>
      </w:r>
      <w:r w:rsidR="0099184D">
        <w:rPr>
          <w:rFonts w:ascii="Times New Roman" w:hAnsi="Times New Roman" w:cs="Times New Roman"/>
          <w:lang w:eastAsia="zh-TW"/>
        </w:rPr>
        <w:t xml:space="preserve"> it off after requ</w:t>
      </w:r>
      <w:r>
        <w:rPr>
          <w:rFonts w:ascii="Times New Roman" w:hAnsi="Times New Roman" w:cs="Times New Roman"/>
          <w:lang w:eastAsia="zh-TW"/>
        </w:rPr>
        <w:t>ested time. When timed output was</w:t>
      </w:r>
      <w:r w:rsidR="0099184D">
        <w:rPr>
          <w:rFonts w:ascii="Times New Roman" w:hAnsi="Times New Roman" w:cs="Times New Roman"/>
          <w:lang w:eastAsia="zh-TW"/>
        </w:rPr>
        <w:t xml:space="preserve"> click</w:t>
      </w:r>
      <w:r>
        <w:rPr>
          <w:rFonts w:ascii="Times New Roman" w:hAnsi="Times New Roman" w:cs="Times New Roman"/>
          <w:lang w:eastAsia="zh-TW"/>
        </w:rPr>
        <w:t>ed twice the output pin did not</w:t>
      </w:r>
      <w:r w:rsidR="0099184D">
        <w:rPr>
          <w:rFonts w:ascii="Times New Roman" w:hAnsi="Times New Roman" w:cs="Times New Roman"/>
          <w:lang w:eastAsia="zh-TW"/>
        </w:rPr>
        <w:t xml:space="preserve"> drive low, it </w:t>
      </w:r>
      <w:r>
        <w:rPr>
          <w:rFonts w:ascii="Times New Roman" w:hAnsi="Times New Roman" w:cs="Times New Roman"/>
          <w:lang w:eastAsia="zh-TW"/>
        </w:rPr>
        <w:t xml:space="preserve">stayed </w:t>
      </w:r>
      <w:r w:rsidR="0099184D">
        <w:rPr>
          <w:rFonts w:ascii="Times New Roman" w:hAnsi="Times New Roman" w:cs="Times New Roman"/>
          <w:lang w:eastAsia="zh-TW"/>
        </w:rPr>
        <w:t xml:space="preserve">high for the new requested period. </w:t>
      </w:r>
      <w:r>
        <w:rPr>
          <w:rFonts w:ascii="Times New Roman" w:hAnsi="Times New Roman" w:cs="Times New Roman"/>
          <w:lang w:eastAsia="zh-TW"/>
        </w:rPr>
        <w:t xml:space="preserve">The remaining time of timed output is displayed accurately by the system. The status of digital input pin was read accurately by the system. The period waveform worked well for pulse per second values less than 650. However, it did not produce accurate and precise waveform for values above 650. It was usually off by a factor of 0-20 pulse per second. The raw ADC (ADC Steps) values are read well however they fluctuate between ±3. The heartbeat coroutine worked well to indicate that MCU is working well. </w:t>
      </w:r>
    </w:p>
    <w:p w14:paraId="4ECF46E0" w14:textId="320D88E8" w:rsidR="002A6446" w:rsidRPr="001334F0" w:rsidRDefault="002A6446" w:rsidP="00777E2D">
      <w:pPr>
        <w:ind w:firstLine="720"/>
        <w:rPr>
          <w:rFonts w:ascii="Times New Roman" w:hAnsi="Times New Roman" w:cs="Times New Roman"/>
          <w:lang w:eastAsia="zh-TW"/>
        </w:rPr>
      </w:pPr>
      <w:r>
        <w:rPr>
          <w:rFonts w:ascii="Times New Roman" w:hAnsi="Times New Roman" w:cs="Times New Roman"/>
          <w:lang w:eastAsia="zh-TW"/>
        </w:rPr>
        <w:t xml:space="preserve">Since specific range for periodic output waveform was not given, the period output waveform did not quite achieve was it was meant to, but it worked </w:t>
      </w:r>
      <w:r w:rsidR="00777E2D">
        <w:rPr>
          <w:rFonts w:ascii="Times New Roman" w:hAnsi="Times New Roman" w:cs="Times New Roman"/>
          <w:lang w:eastAsia="zh-TW"/>
        </w:rPr>
        <w:t>well</w:t>
      </w:r>
      <w:r>
        <w:rPr>
          <w:rFonts w:ascii="Times New Roman" w:hAnsi="Times New Roman" w:cs="Times New Roman"/>
          <w:lang w:eastAsia="zh-TW"/>
        </w:rPr>
        <w:t xml:space="preserve">. </w:t>
      </w:r>
      <w:r w:rsidR="00777E2D">
        <w:rPr>
          <w:rFonts w:ascii="Times New Roman" w:hAnsi="Times New Roman" w:cs="Times New Roman"/>
          <w:lang w:eastAsia="zh-TW"/>
        </w:rPr>
        <w:t xml:space="preserve">The clock source used for period wave form was based on 16-bit timer. Whenever, values higher than 16-bit, despite being </w:t>
      </w:r>
      <w:proofErr w:type="spellStart"/>
      <w:r w:rsidR="00777E2D">
        <w:rPr>
          <w:rFonts w:ascii="Times New Roman" w:hAnsi="Times New Roman" w:cs="Times New Roman"/>
          <w:lang w:eastAsia="zh-TW"/>
        </w:rPr>
        <w:t>prescaled</w:t>
      </w:r>
      <w:proofErr w:type="spellEnd"/>
      <w:r w:rsidR="00777E2D">
        <w:rPr>
          <w:rFonts w:ascii="Times New Roman" w:hAnsi="Times New Roman" w:cs="Times New Roman"/>
          <w:lang w:eastAsia="zh-TW"/>
        </w:rPr>
        <w:t xml:space="preserve"> were used it did not perform quite well. </w:t>
      </w:r>
      <w:r>
        <w:rPr>
          <w:rFonts w:ascii="Times New Roman" w:hAnsi="Times New Roman" w:cs="Times New Roman"/>
          <w:lang w:eastAsia="zh-TW"/>
        </w:rPr>
        <w:t xml:space="preserve">Other than this the all the system requirements and design specification were met. </w:t>
      </w:r>
    </w:p>
    <w:p w14:paraId="4CF6BAA9" w14:textId="21B7FD35" w:rsidR="00777E2D" w:rsidRPr="001334F0" w:rsidRDefault="00777E2D" w:rsidP="00777E2D">
      <w:pPr>
        <w:ind w:firstLine="720"/>
        <w:rPr>
          <w:rFonts w:ascii="Times New Roman" w:hAnsi="Times New Roman" w:cs="Times New Roman"/>
          <w:lang w:eastAsia="zh-TW"/>
        </w:rPr>
      </w:pPr>
      <w:r>
        <w:rPr>
          <w:rFonts w:ascii="Times New Roman" w:hAnsi="Times New Roman" w:cs="Times New Roman"/>
          <w:lang w:eastAsia="zh-TW"/>
        </w:rPr>
        <w:t>Major roadblock was to get timed output to work. Hardware timer had limitation of duration. However, Free-RTOS’s powerful tool, software timers came quite handy. The use of software timer solved this problem as they were able handle larger values for timed output.</w:t>
      </w:r>
    </w:p>
    <w:p w14:paraId="34798D48" w14:textId="4E8B6063" w:rsidR="00B64E90" w:rsidRDefault="00777E2D" w:rsidP="00B64E90">
      <w:pPr>
        <w:rPr>
          <w:rFonts w:ascii="Times New Roman" w:hAnsi="Times New Roman" w:cs="Times New Roman"/>
          <w:lang w:eastAsia="zh-TW"/>
        </w:rPr>
      </w:pPr>
      <w:r>
        <w:rPr>
          <w:rFonts w:ascii="Times New Roman" w:hAnsi="Times New Roman" w:cs="Times New Roman"/>
          <w:lang w:eastAsia="zh-TW"/>
        </w:rPr>
        <w:tab/>
        <w:t xml:space="preserve">The system can be used by using advance features of Free-RTOS like queues and others. More threads (tasks) could have been used to achieve optimal performance. Multiple tasks would have made Background ADC sampling very easy. In depth analysis and research on AD converters would have helped achieving more out of ADC modules. </w:t>
      </w:r>
    </w:p>
    <w:p w14:paraId="11C7A815" w14:textId="1DCA48A9" w:rsidR="00777E2D" w:rsidRDefault="00777E2D" w:rsidP="00777E2D">
      <w:pPr>
        <w:rPr>
          <w:rFonts w:ascii="Times New Roman" w:hAnsi="Times New Roman" w:cs="Times New Roman"/>
          <w:lang w:eastAsia="zh-TW"/>
        </w:rPr>
      </w:pPr>
      <w:r>
        <w:rPr>
          <w:rFonts w:ascii="Times New Roman" w:hAnsi="Times New Roman" w:cs="Times New Roman"/>
          <w:lang w:eastAsia="zh-TW"/>
        </w:rPr>
        <w:tab/>
        <w:t xml:space="preserve">This system performs most tasks of a general system. This system can be sued to test sensors, check PWM based motors, indicators and many other applications where prototyping is a must. </w:t>
      </w:r>
    </w:p>
    <w:p w14:paraId="5EB516E5" w14:textId="61FD8F60" w:rsidR="00FB1BDD" w:rsidRDefault="00D85EA8" w:rsidP="00FB1BDD">
      <w:pPr>
        <w:ind w:firstLine="720"/>
        <w:rPr>
          <w:rFonts w:ascii="Times New Roman" w:hAnsi="Times New Roman" w:cs="Times New Roman"/>
          <w:lang w:eastAsia="zh-TW"/>
        </w:rPr>
      </w:pPr>
      <w:r>
        <w:rPr>
          <w:rFonts w:ascii="Times New Roman" w:hAnsi="Times New Roman" w:cs="Times New Roman"/>
          <w:lang w:eastAsia="zh-TW"/>
        </w:rPr>
        <w:t xml:space="preserve">This system heavily relies on serial communication and can easily be disrupted by disturbing serial communication protocol. The data </w:t>
      </w:r>
      <w:r w:rsidR="004B1ABE">
        <w:rPr>
          <w:rFonts w:ascii="Times New Roman" w:hAnsi="Times New Roman" w:cs="Times New Roman"/>
          <w:lang w:eastAsia="zh-TW"/>
        </w:rPr>
        <w:t>packets</w:t>
      </w:r>
      <w:r>
        <w:rPr>
          <w:rFonts w:ascii="Times New Roman" w:hAnsi="Times New Roman" w:cs="Times New Roman"/>
          <w:lang w:eastAsia="zh-TW"/>
        </w:rPr>
        <w:t xml:space="preserve"> can be modified by injecting </w:t>
      </w:r>
      <w:r w:rsidR="004B1ABE">
        <w:rPr>
          <w:rFonts w:ascii="Times New Roman" w:hAnsi="Times New Roman" w:cs="Times New Roman"/>
          <w:lang w:eastAsia="zh-TW"/>
        </w:rPr>
        <w:t>undesired payload or modifying delimiters. The data packets need more layers of security and echo back system to ensure correct transmission has taken place.</w:t>
      </w:r>
    </w:p>
    <w:p w14:paraId="34798D4C" w14:textId="77777777" w:rsidR="008770FB" w:rsidRPr="001334F0" w:rsidRDefault="005E0AD1" w:rsidP="006E56BB">
      <w:pPr>
        <w:pStyle w:val="Heading1"/>
        <w:rPr>
          <w:rFonts w:ascii="Times New Roman" w:hAnsi="Times New Roman" w:cs="Times New Roman"/>
        </w:rPr>
      </w:pPr>
      <w:bookmarkStart w:id="8" w:name="_Toc532814843"/>
      <w:r w:rsidRPr="001334F0">
        <w:rPr>
          <w:rFonts w:ascii="Times New Roman" w:hAnsi="Times New Roman" w:cs="Times New Roman"/>
        </w:rPr>
        <w:t>Conclusion</w:t>
      </w:r>
      <w:bookmarkEnd w:id="8"/>
    </w:p>
    <w:p w14:paraId="17BA0875" w14:textId="62DF863E" w:rsidR="00FB1BDD" w:rsidRPr="001334F0" w:rsidRDefault="00777E2D" w:rsidP="00FB1BDD">
      <w:pPr>
        <w:pStyle w:val="body"/>
        <w:ind w:firstLine="720"/>
        <w:rPr>
          <w:rFonts w:ascii="Times New Roman" w:hAnsi="Times New Roman" w:cs="Times New Roman"/>
          <w:lang w:eastAsia="zh-TW"/>
        </w:rPr>
      </w:pPr>
      <w:r>
        <w:rPr>
          <w:rFonts w:ascii="Times New Roman" w:hAnsi="Times New Roman" w:cs="Times New Roman"/>
          <w:lang w:eastAsia="zh-TW"/>
        </w:rPr>
        <w:t xml:space="preserve">A Digital Data Acquisition system with Free-Real time operating system was designed and developed. The system’s two major components the Graphical User Interface (GUI) and Microcontroller (MCU) communicated with each other using serial communication protocol via a UART to USB bridge. </w:t>
      </w:r>
      <w:r w:rsidR="003544F3">
        <w:rPr>
          <w:rFonts w:ascii="Times New Roman" w:hAnsi="Times New Roman" w:cs="Times New Roman"/>
          <w:lang w:eastAsia="zh-TW"/>
        </w:rPr>
        <w:t>The MCU receives command from the GUI and can perform various tasks such as pulse width modulation, analog sensor readings, indicator controls (led), timed output and read status of digital inputs. This system introduced Real timed operating system on an Embedded system which can be vastly expanded to achieve maximum out of an Embedded system.</w:t>
      </w:r>
    </w:p>
    <w:p w14:paraId="34798D4F" w14:textId="3B1CBB04" w:rsidR="00B64E90" w:rsidRDefault="00B64E90" w:rsidP="00B64E90">
      <w:pPr>
        <w:pStyle w:val="Heading1"/>
        <w:rPr>
          <w:rFonts w:ascii="Times New Roman" w:hAnsi="Times New Roman" w:cs="Times New Roman"/>
        </w:rPr>
      </w:pPr>
      <w:bookmarkStart w:id="9" w:name="_Toc532814844"/>
      <w:r w:rsidRPr="001334F0">
        <w:rPr>
          <w:rFonts w:ascii="Times New Roman" w:hAnsi="Times New Roman" w:cs="Times New Roman"/>
        </w:rPr>
        <w:lastRenderedPageBreak/>
        <w:t>Acknowledgement</w:t>
      </w:r>
      <w:bookmarkEnd w:id="9"/>
      <w:r w:rsidRPr="001334F0">
        <w:rPr>
          <w:rFonts w:ascii="Times New Roman" w:hAnsi="Times New Roman" w:cs="Times New Roman"/>
        </w:rPr>
        <w:t xml:space="preserve"> </w:t>
      </w:r>
    </w:p>
    <w:p w14:paraId="5D3B38CB" w14:textId="6D173202" w:rsidR="002E75BA" w:rsidRDefault="00D100B3" w:rsidP="00D100B3">
      <w:pPr>
        <w:rPr>
          <w:lang w:eastAsia="zh-TW"/>
        </w:rPr>
      </w:pPr>
      <w:r>
        <w:rPr>
          <w:lang w:eastAsia="zh-TW"/>
        </w:rPr>
        <w:br/>
        <w:t>1. PIC24FJ</w:t>
      </w:r>
      <w:r w:rsidR="002E75BA">
        <w:rPr>
          <w:lang w:eastAsia="zh-TW"/>
        </w:rPr>
        <w:t>256GA702 and PIC24FV16KM202 Datasheet, for help in Writing Drivers</w:t>
      </w:r>
    </w:p>
    <w:p w14:paraId="0DFD7EAB" w14:textId="5416ED84" w:rsidR="002E75BA" w:rsidRDefault="002E75BA" w:rsidP="00D100B3">
      <w:pPr>
        <w:rPr>
          <w:lang w:eastAsia="zh-TW"/>
        </w:rPr>
      </w:pPr>
      <w:r>
        <w:rPr>
          <w:lang w:eastAsia="zh-TW"/>
        </w:rPr>
        <w:t>2. PIC24F Family Reference Manual(s), for help in Writing Drivers</w:t>
      </w:r>
    </w:p>
    <w:p w14:paraId="0EA2D59F" w14:textId="61C594F4" w:rsidR="009D5130" w:rsidRDefault="009D5130" w:rsidP="00D100B3">
      <w:pPr>
        <w:rPr>
          <w:lang w:eastAsia="zh-TW"/>
        </w:rPr>
      </w:pPr>
      <w:r>
        <w:rPr>
          <w:lang w:eastAsia="zh-TW"/>
        </w:rPr>
        <w:t>3. Microchip Code Configuration for help in Writing Drivers</w:t>
      </w:r>
    </w:p>
    <w:p w14:paraId="7A643D97" w14:textId="725F8C61" w:rsidR="002E75BA" w:rsidRPr="00D100B3" w:rsidRDefault="002E75BA" w:rsidP="00D100B3">
      <w:pPr>
        <w:rPr>
          <w:lang w:eastAsia="zh-TW"/>
        </w:rPr>
      </w:pPr>
      <w:r>
        <w:rPr>
          <w:lang w:eastAsia="zh-TW"/>
        </w:rPr>
        <w:t>3. Instructor Peng Lei, for providing Data Acquisition C# Gui, protocol design and troubleshooting</w:t>
      </w:r>
    </w:p>
    <w:p w14:paraId="4989D2FB" w14:textId="1A13BBF8" w:rsidR="003460D8" w:rsidRDefault="00242343" w:rsidP="002E75BA">
      <w:pPr>
        <w:pStyle w:val="Heading1"/>
        <w:rPr>
          <w:rFonts w:ascii="Times New Roman" w:hAnsi="Times New Roman" w:cs="Times New Roman"/>
        </w:rPr>
      </w:pPr>
      <w:bookmarkStart w:id="10" w:name="_Toc532814845"/>
      <w:r w:rsidRPr="001334F0">
        <w:rPr>
          <w:rFonts w:ascii="Times New Roman" w:hAnsi="Times New Roman" w:cs="Times New Roman"/>
        </w:rPr>
        <w:t>Appendix A</w:t>
      </w:r>
      <w:bookmarkEnd w:id="10"/>
      <w:r w:rsidR="003460D8">
        <w:rPr>
          <w:rFonts w:ascii="Times New Roman" w:hAnsi="Times New Roman" w:cs="Times New Roman"/>
        </w:rPr>
        <w:t xml:space="preserve"> </w:t>
      </w:r>
    </w:p>
    <w:p w14:paraId="021EEA9F" w14:textId="77777777" w:rsidR="002E75BA" w:rsidRPr="002E75BA" w:rsidRDefault="002E75BA" w:rsidP="002E75BA">
      <w:pPr>
        <w:rPr>
          <w:lang w:eastAsia="zh-TW"/>
        </w:rPr>
      </w:pPr>
    </w:p>
    <w:p w14:paraId="34798D53" w14:textId="476FD39B" w:rsidR="00B64E90" w:rsidRDefault="003460D8" w:rsidP="006E56BB">
      <w:pPr>
        <w:pStyle w:val="body"/>
        <w:rPr>
          <w:rFonts w:ascii="Times New Roman" w:hAnsi="Times New Roman" w:cs="Times New Roman"/>
          <w:b/>
          <w:sz w:val="28"/>
          <w:szCs w:val="24"/>
          <w:lang w:eastAsia="zh-TW"/>
        </w:rPr>
      </w:pPr>
      <w:r w:rsidRPr="003460D8">
        <w:rPr>
          <w:rFonts w:ascii="Times New Roman" w:hAnsi="Times New Roman" w:cs="Times New Roman"/>
          <w:b/>
          <w:sz w:val="28"/>
          <w:szCs w:val="24"/>
          <w:lang w:eastAsia="zh-TW"/>
        </w:rPr>
        <w:t>System Block Diagram</w:t>
      </w:r>
    </w:p>
    <w:p w14:paraId="60DC2C2A" w14:textId="42C70DE4" w:rsidR="0034640E" w:rsidRDefault="0034640E" w:rsidP="0034640E">
      <w:pPr>
        <w:pStyle w:val="body"/>
        <w:jc w:val="center"/>
        <w:rPr>
          <w:rFonts w:ascii="Times New Roman" w:hAnsi="Times New Roman" w:cs="Times New Roman"/>
          <w:b/>
          <w:sz w:val="28"/>
          <w:szCs w:val="24"/>
          <w:lang w:eastAsia="zh-TW"/>
        </w:rPr>
      </w:pPr>
      <w:r>
        <w:rPr>
          <w:noProof/>
        </w:rPr>
        <w:drawing>
          <wp:inline distT="0" distB="0" distL="0" distR="0" wp14:anchorId="696CB0C7" wp14:editId="3A563688">
            <wp:extent cx="5941504" cy="516576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0558" cy="5199721"/>
                    </a:xfrm>
                    <a:prstGeom prst="rect">
                      <a:avLst/>
                    </a:prstGeom>
                  </pic:spPr>
                </pic:pic>
              </a:graphicData>
            </a:graphic>
          </wp:inline>
        </w:drawing>
      </w:r>
    </w:p>
    <w:p w14:paraId="00DBEA68" w14:textId="16B88B1A" w:rsidR="0034640E" w:rsidRDefault="0034640E" w:rsidP="0034640E">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 System Block Diagram</w:t>
      </w:r>
    </w:p>
    <w:p w14:paraId="4939FE09" w14:textId="31C14989" w:rsidR="0034640E" w:rsidRDefault="009A400E" w:rsidP="006E56BB">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GUI ENCODER</w:t>
      </w:r>
    </w:p>
    <w:p w14:paraId="5F2ECFD4" w14:textId="7F0889FD" w:rsidR="009A400E" w:rsidRDefault="009A400E" w:rsidP="009A400E">
      <w:pPr>
        <w:pStyle w:val="body"/>
        <w:jc w:val="center"/>
        <w:rPr>
          <w:rFonts w:ascii="Times New Roman" w:hAnsi="Times New Roman" w:cs="Times New Roman"/>
          <w:b/>
          <w:sz w:val="28"/>
          <w:szCs w:val="24"/>
          <w:lang w:eastAsia="zh-TW"/>
        </w:rPr>
      </w:pPr>
      <w:r>
        <w:rPr>
          <w:noProof/>
        </w:rPr>
        <w:drawing>
          <wp:inline distT="0" distB="0" distL="0" distR="0" wp14:anchorId="05A2BE54" wp14:editId="09CF81CC">
            <wp:extent cx="5942529" cy="751196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4596" cy="7527223"/>
                    </a:xfrm>
                    <a:prstGeom prst="rect">
                      <a:avLst/>
                    </a:prstGeom>
                  </pic:spPr>
                </pic:pic>
              </a:graphicData>
            </a:graphic>
          </wp:inline>
        </w:drawing>
      </w:r>
    </w:p>
    <w:p w14:paraId="6AD84CDD" w14:textId="285DF9A0" w:rsidR="009A400E" w:rsidRDefault="009A400E" w:rsidP="009A400E">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2: GUI Encoder</w:t>
      </w:r>
    </w:p>
    <w:p w14:paraId="1FEFF1A5" w14:textId="71FFE781" w:rsidR="009A400E" w:rsidRDefault="00F55F48" w:rsidP="006E56BB">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MCU PARSER</w:t>
      </w:r>
    </w:p>
    <w:p w14:paraId="01614697" w14:textId="247D4978" w:rsidR="00F55F48" w:rsidRDefault="00F55F48" w:rsidP="00F55F48">
      <w:pPr>
        <w:pStyle w:val="body"/>
        <w:jc w:val="center"/>
        <w:rPr>
          <w:rFonts w:ascii="Times New Roman" w:hAnsi="Times New Roman" w:cs="Times New Roman"/>
          <w:b/>
          <w:sz w:val="28"/>
          <w:szCs w:val="24"/>
          <w:lang w:eastAsia="zh-TW"/>
        </w:rPr>
      </w:pPr>
      <w:r>
        <w:rPr>
          <w:noProof/>
        </w:rPr>
        <w:drawing>
          <wp:inline distT="0" distB="0" distL="0" distR="0" wp14:anchorId="67BC51D6" wp14:editId="671ED279">
            <wp:extent cx="5943600" cy="780133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6849" cy="7805600"/>
                    </a:xfrm>
                    <a:prstGeom prst="rect">
                      <a:avLst/>
                    </a:prstGeom>
                  </pic:spPr>
                </pic:pic>
              </a:graphicData>
            </a:graphic>
          </wp:inline>
        </w:drawing>
      </w:r>
    </w:p>
    <w:p w14:paraId="75784E71" w14:textId="181FDB74" w:rsidR="00F55F48" w:rsidRDefault="00F55F48" w:rsidP="00F55F48">
      <w:pPr>
        <w:pStyle w:val="body"/>
        <w:jc w:val="center"/>
        <w:rPr>
          <w:rFonts w:ascii="Times New Roman" w:hAnsi="Times New Roman" w:cs="Times New Roman"/>
          <w:b/>
          <w:sz w:val="28"/>
          <w:szCs w:val="24"/>
          <w:lang w:eastAsia="zh-TW"/>
        </w:rPr>
      </w:pPr>
      <w:r>
        <w:rPr>
          <w:noProof/>
        </w:rPr>
        <w:lastRenderedPageBreak/>
        <w:drawing>
          <wp:inline distT="0" distB="0" distL="0" distR="0" wp14:anchorId="1932C25E" wp14:editId="4A751522">
            <wp:extent cx="5943600" cy="77318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384" cy="7740714"/>
                    </a:xfrm>
                    <a:prstGeom prst="rect">
                      <a:avLst/>
                    </a:prstGeom>
                  </pic:spPr>
                </pic:pic>
              </a:graphicData>
            </a:graphic>
          </wp:inline>
        </w:drawing>
      </w:r>
    </w:p>
    <w:p w14:paraId="2B837585" w14:textId="401898E0" w:rsidR="00F55F48" w:rsidRDefault="00F55F48" w:rsidP="00F55F48">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3: MCU Parser</w:t>
      </w:r>
    </w:p>
    <w:p w14:paraId="0AADA3F8" w14:textId="4A2B319D" w:rsidR="00F55F48" w:rsidRDefault="00F55F48" w:rsidP="00F55F48">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MCU ENCODER</w:t>
      </w:r>
    </w:p>
    <w:p w14:paraId="761B398F" w14:textId="6F765DE6" w:rsidR="00F55F48" w:rsidRDefault="00F55F48" w:rsidP="00F55F48">
      <w:pPr>
        <w:pStyle w:val="body"/>
        <w:jc w:val="center"/>
        <w:rPr>
          <w:rFonts w:ascii="Times New Roman" w:hAnsi="Times New Roman" w:cs="Times New Roman"/>
          <w:b/>
          <w:sz w:val="28"/>
          <w:szCs w:val="24"/>
          <w:lang w:eastAsia="zh-TW"/>
        </w:rPr>
      </w:pPr>
      <w:r>
        <w:rPr>
          <w:noProof/>
        </w:rPr>
        <w:drawing>
          <wp:inline distT="0" distB="0" distL="0" distR="0" wp14:anchorId="3E1D34E0" wp14:editId="4C5B8E7E">
            <wp:extent cx="5942965" cy="741937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492" cy="7426272"/>
                    </a:xfrm>
                    <a:prstGeom prst="rect">
                      <a:avLst/>
                    </a:prstGeom>
                  </pic:spPr>
                </pic:pic>
              </a:graphicData>
            </a:graphic>
          </wp:inline>
        </w:drawing>
      </w:r>
    </w:p>
    <w:p w14:paraId="2AFD3080" w14:textId="1EDA3FB1" w:rsidR="00F55F48" w:rsidRDefault="00F55F48" w:rsidP="00F55F48">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4: MCU Encoder</w:t>
      </w:r>
    </w:p>
    <w:p w14:paraId="35CA259F" w14:textId="09BB5403" w:rsidR="00F55F48" w:rsidRDefault="00F55F48" w:rsidP="00F55F48">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GUI PARSER</w:t>
      </w:r>
    </w:p>
    <w:p w14:paraId="7292B85A" w14:textId="2465F006" w:rsidR="00F55F48" w:rsidRDefault="00F55F48" w:rsidP="00F55F48">
      <w:pPr>
        <w:pStyle w:val="body"/>
        <w:jc w:val="center"/>
        <w:rPr>
          <w:rFonts w:ascii="Times New Roman" w:hAnsi="Times New Roman" w:cs="Times New Roman"/>
          <w:b/>
          <w:sz w:val="28"/>
          <w:szCs w:val="24"/>
          <w:lang w:eastAsia="zh-TW"/>
        </w:rPr>
      </w:pPr>
      <w:r>
        <w:rPr>
          <w:noProof/>
        </w:rPr>
        <w:drawing>
          <wp:inline distT="0" distB="0" distL="0" distR="0" wp14:anchorId="75B5E78D" wp14:editId="49EF7B13">
            <wp:extent cx="5943600" cy="7859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8575" cy="7865788"/>
                    </a:xfrm>
                    <a:prstGeom prst="rect">
                      <a:avLst/>
                    </a:prstGeom>
                  </pic:spPr>
                </pic:pic>
              </a:graphicData>
            </a:graphic>
          </wp:inline>
        </w:drawing>
      </w:r>
    </w:p>
    <w:p w14:paraId="1F5B93FB" w14:textId="1B24DD26" w:rsidR="002E08AF" w:rsidRDefault="00F55F48" w:rsidP="002E08AF">
      <w:pPr>
        <w:pStyle w:val="body"/>
        <w:jc w:val="center"/>
        <w:rPr>
          <w:rFonts w:ascii="Times New Roman" w:hAnsi="Times New Roman" w:cs="Times New Roman"/>
          <w:b/>
          <w:sz w:val="28"/>
          <w:szCs w:val="24"/>
          <w:lang w:eastAsia="zh-TW"/>
        </w:rPr>
      </w:pPr>
      <w:r>
        <w:rPr>
          <w:noProof/>
        </w:rPr>
        <w:lastRenderedPageBreak/>
        <w:drawing>
          <wp:inline distT="0" distB="0" distL="0" distR="0" wp14:anchorId="688EE72E" wp14:editId="2B439454">
            <wp:extent cx="5942669" cy="781291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3757" cy="7853783"/>
                    </a:xfrm>
                    <a:prstGeom prst="rect">
                      <a:avLst/>
                    </a:prstGeom>
                  </pic:spPr>
                </pic:pic>
              </a:graphicData>
            </a:graphic>
          </wp:inline>
        </w:drawing>
      </w:r>
    </w:p>
    <w:p w14:paraId="7DD62C12" w14:textId="6CF21D51" w:rsidR="00F55F48" w:rsidRDefault="00F55F48" w:rsidP="00F55F48">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5: GUI Parser</w:t>
      </w:r>
    </w:p>
    <w:p w14:paraId="2CAF1C96" w14:textId="76D46144" w:rsidR="00F55F48" w:rsidRDefault="00F55F48" w:rsidP="00F55F48">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Hardware Schematic:</w:t>
      </w:r>
    </w:p>
    <w:p w14:paraId="4CA46E34" w14:textId="4F5ED749" w:rsidR="00F55F48" w:rsidRDefault="00F55F48" w:rsidP="00F55F48">
      <w:pPr>
        <w:pStyle w:val="body"/>
        <w:jc w:val="center"/>
        <w:rPr>
          <w:rFonts w:ascii="Times New Roman" w:hAnsi="Times New Roman" w:cs="Times New Roman"/>
          <w:b/>
          <w:sz w:val="28"/>
          <w:szCs w:val="24"/>
          <w:lang w:eastAsia="zh-TW"/>
        </w:rPr>
      </w:pPr>
      <w:r>
        <w:rPr>
          <w:noProof/>
        </w:rPr>
        <w:drawing>
          <wp:inline distT="0" distB="0" distL="0" distR="0" wp14:anchorId="5A562437" wp14:editId="64709DB3">
            <wp:extent cx="5942574" cy="739622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9802" cy="7405218"/>
                    </a:xfrm>
                    <a:prstGeom prst="rect">
                      <a:avLst/>
                    </a:prstGeom>
                  </pic:spPr>
                </pic:pic>
              </a:graphicData>
            </a:graphic>
          </wp:inline>
        </w:drawing>
      </w:r>
    </w:p>
    <w:p w14:paraId="0475DDA5" w14:textId="1748B8DC" w:rsidR="00F55F48" w:rsidRDefault="00F55F48" w:rsidP="00F55F48">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6: Hardware Schematic</w:t>
      </w:r>
    </w:p>
    <w:p w14:paraId="5BE89DFF" w14:textId="66967DFF" w:rsidR="002E08AF" w:rsidRDefault="002E08AF" w:rsidP="002E08AF">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Test Results:</w:t>
      </w:r>
    </w:p>
    <w:p w14:paraId="765885F1" w14:textId="4BFBEA8A" w:rsidR="002E08AF" w:rsidRDefault="002E08AF" w:rsidP="008A7D3F">
      <w:pPr>
        <w:pStyle w:val="body"/>
        <w:jc w:val="center"/>
        <w:rPr>
          <w:rFonts w:ascii="Times New Roman" w:hAnsi="Times New Roman" w:cs="Times New Roman"/>
          <w:b/>
          <w:sz w:val="28"/>
          <w:szCs w:val="24"/>
          <w:lang w:eastAsia="zh-TW"/>
        </w:rPr>
      </w:pPr>
      <w:r>
        <w:rPr>
          <w:noProof/>
        </w:rPr>
        <w:drawing>
          <wp:inline distT="0" distB="0" distL="0" distR="0" wp14:anchorId="1A618ED8" wp14:editId="286290FD">
            <wp:extent cx="59436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1376" cy="3479266"/>
                    </a:xfrm>
                    <a:prstGeom prst="rect">
                      <a:avLst/>
                    </a:prstGeom>
                  </pic:spPr>
                </pic:pic>
              </a:graphicData>
            </a:graphic>
          </wp:inline>
        </w:drawing>
      </w:r>
    </w:p>
    <w:p w14:paraId="43BAB658" w14:textId="77777777"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7: GUI Connecting to Serial Communication Device:</w:t>
      </w:r>
    </w:p>
    <w:p w14:paraId="5A1EACA7" w14:textId="640C3784" w:rsidR="002E08AF" w:rsidRDefault="002E08AF" w:rsidP="008A7D3F">
      <w:pPr>
        <w:pStyle w:val="body"/>
        <w:jc w:val="center"/>
        <w:rPr>
          <w:rFonts w:ascii="Times New Roman" w:hAnsi="Times New Roman" w:cs="Times New Roman"/>
          <w:b/>
          <w:sz w:val="28"/>
          <w:szCs w:val="24"/>
          <w:lang w:eastAsia="zh-TW"/>
        </w:rPr>
      </w:pPr>
    </w:p>
    <w:p w14:paraId="521C7721" w14:textId="07082B3C" w:rsidR="002E08AF" w:rsidRDefault="002E08AF"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00935E94" wp14:editId="40AD4CB2">
            <wp:extent cx="6186170" cy="334151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5877" cy="3362959"/>
                    </a:xfrm>
                    <a:prstGeom prst="rect">
                      <a:avLst/>
                    </a:prstGeom>
                  </pic:spPr>
                </pic:pic>
              </a:graphicData>
            </a:graphic>
          </wp:inline>
        </w:drawing>
      </w:r>
      <w:r w:rsidR="008A7D3F">
        <w:rPr>
          <w:noProof/>
        </w:rPr>
        <w:drawing>
          <wp:inline distT="0" distB="0" distL="0" distR="0" wp14:anchorId="42872341" wp14:editId="14259D2C">
            <wp:extent cx="5858129" cy="44252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9904" cy="4434139"/>
                    </a:xfrm>
                    <a:prstGeom prst="rect">
                      <a:avLst/>
                    </a:prstGeom>
                    <a:noFill/>
                    <a:ln>
                      <a:noFill/>
                    </a:ln>
                  </pic:spPr>
                </pic:pic>
              </a:graphicData>
            </a:graphic>
          </wp:inline>
        </w:drawing>
      </w:r>
    </w:p>
    <w:p w14:paraId="08DFE56B" w14:textId="1F44E524"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8: Tuning Led On</w:t>
      </w:r>
      <w:r w:rsidR="008A7D3F">
        <w:rPr>
          <w:rFonts w:ascii="Times New Roman" w:hAnsi="Times New Roman" w:cs="Times New Roman"/>
          <w:b/>
          <w:sz w:val="28"/>
          <w:szCs w:val="24"/>
          <w:lang w:eastAsia="zh-TW"/>
        </w:rPr>
        <w:t xml:space="preserve"> (Red Led turned </w:t>
      </w:r>
      <w:proofErr w:type="gramStart"/>
      <w:r w:rsidR="008A7D3F">
        <w:rPr>
          <w:rFonts w:ascii="Times New Roman" w:hAnsi="Times New Roman" w:cs="Times New Roman"/>
          <w:b/>
          <w:sz w:val="28"/>
          <w:szCs w:val="24"/>
          <w:lang w:eastAsia="zh-TW"/>
        </w:rPr>
        <w:t>On</w:t>
      </w:r>
      <w:proofErr w:type="gramEnd"/>
      <w:r w:rsidR="008A7D3F">
        <w:rPr>
          <w:rFonts w:ascii="Times New Roman" w:hAnsi="Times New Roman" w:cs="Times New Roman"/>
          <w:b/>
          <w:sz w:val="28"/>
          <w:szCs w:val="24"/>
          <w:lang w:eastAsia="zh-TW"/>
        </w:rPr>
        <w:t>)</w:t>
      </w:r>
    </w:p>
    <w:p w14:paraId="610E5903" w14:textId="71D6B543" w:rsidR="002D6CC7" w:rsidRDefault="002D6CC7"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74C651A1" wp14:editId="4EB67FC5">
            <wp:extent cx="5913755" cy="36463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368" cy="3683067"/>
                    </a:xfrm>
                    <a:prstGeom prst="rect">
                      <a:avLst/>
                    </a:prstGeom>
                  </pic:spPr>
                </pic:pic>
              </a:graphicData>
            </a:graphic>
          </wp:inline>
        </w:drawing>
      </w:r>
      <w:r w:rsidR="008A7D3F">
        <w:rPr>
          <w:noProof/>
        </w:rPr>
        <w:drawing>
          <wp:inline distT="0" distB="0" distL="0" distR="0" wp14:anchorId="4FBC0FA4" wp14:editId="4C8A5474">
            <wp:extent cx="5943600" cy="41768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6405" cy="4185888"/>
                    </a:xfrm>
                    <a:prstGeom prst="rect">
                      <a:avLst/>
                    </a:prstGeom>
                    <a:noFill/>
                    <a:ln>
                      <a:noFill/>
                    </a:ln>
                  </pic:spPr>
                </pic:pic>
              </a:graphicData>
            </a:graphic>
          </wp:inline>
        </w:drawing>
      </w:r>
    </w:p>
    <w:p w14:paraId="2C1FD8C3" w14:textId="4070FC14" w:rsidR="002D6CC7"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9: Turning Led off</w:t>
      </w:r>
      <w:r w:rsidR="008A7D3F">
        <w:rPr>
          <w:rFonts w:ascii="Times New Roman" w:hAnsi="Times New Roman" w:cs="Times New Roman"/>
          <w:b/>
          <w:sz w:val="28"/>
          <w:szCs w:val="24"/>
          <w:lang w:eastAsia="zh-TW"/>
        </w:rPr>
        <w:t xml:space="preserve"> (Red Led turned Off)</w:t>
      </w:r>
    </w:p>
    <w:p w14:paraId="71EDB08B" w14:textId="68D0480F" w:rsidR="002D6CC7" w:rsidRDefault="002D6CC7"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53F9999A" wp14:editId="031FA460">
            <wp:extent cx="5926667" cy="3530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4491" cy="3552758"/>
                    </a:xfrm>
                    <a:prstGeom prst="rect">
                      <a:avLst/>
                    </a:prstGeom>
                  </pic:spPr>
                </pic:pic>
              </a:graphicData>
            </a:graphic>
          </wp:inline>
        </w:drawing>
      </w:r>
      <w:r w:rsidR="008A7D3F">
        <w:rPr>
          <w:noProof/>
        </w:rPr>
        <w:drawing>
          <wp:inline distT="0" distB="0" distL="0" distR="0" wp14:anchorId="08FDD18C" wp14:editId="77161934">
            <wp:extent cx="5943600" cy="3951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366" cy="3954279"/>
                    </a:xfrm>
                    <a:prstGeom prst="rect">
                      <a:avLst/>
                    </a:prstGeom>
                    <a:noFill/>
                    <a:ln>
                      <a:noFill/>
                    </a:ln>
                  </pic:spPr>
                </pic:pic>
              </a:graphicData>
            </a:graphic>
          </wp:inline>
        </w:drawing>
      </w:r>
    </w:p>
    <w:p w14:paraId="6FBCD35E" w14:textId="4EC3C16A"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10: Enabling Timed Output</w:t>
      </w:r>
      <w:r w:rsidR="008A7D3F">
        <w:rPr>
          <w:rFonts w:ascii="Times New Roman" w:hAnsi="Times New Roman" w:cs="Times New Roman"/>
          <w:b/>
          <w:sz w:val="28"/>
          <w:szCs w:val="24"/>
          <w:lang w:eastAsia="zh-TW"/>
        </w:rPr>
        <w:t xml:space="preserve"> (Yellow Led turned </w:t>
      </w:r>
      <w:proofErr w:type="gramStart"/>
      <w:r w:rsidR="008A7D3F">
        <w:rPr>
          <w:rFonts w:ascii="Times New Roman" w:hAnsi="Times New Roman" w:cs="Times New Roman"/>
          <w:b/>
          <w:sz w:val="28"/>
          <w:szCs w:val="24"/>
          <w:lang w:eastAsia="zh-TW"/>
        </w:rPr>
        <w:t>on )</w:t>
      </w:r>
      <w:proofErr w:type="gramEnd"/>
    </w:p>
    <w:p w14:paraId="0E021C4A" w14:textId="7F50984F" w:rsidR="002D6CC7" w:rsidRDefault="002D6CC7"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51EFFF64" wp14:editId="4C71683B">
            <wp:extent cx="5904089" cy="388232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6585" cy="3910269"/>
                    </a:xfrm>
                    <a:prstGeom prst="rect">
                      <a:avLst/>
                    </a:prstGeom>
                  </pic:spPr>
                </pic:pic>
              </a:graphicData>
            </a:graphic>
          </wp:inline>
        </w:drawing>
      </w:r>
    </w:p>
    <w:p w14:paraId="3FDD7A43" w14:textId="7A60148C"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10: Timed Output Remaining Time</w:t>
      </w:r>
    </w:p>
    <w:p w14:paraId="530140DC" w14:textId="1E711544" w:rsidR="002D6CC7" w:rsidRDefault="002D6CC7" w:rsidP="008A7D3F">
      <w:pPr>
        <w:pStyle w:val="body"/>
        <w:jc w:val="center"/>
        <w:rPr>
          <w:rFonts w:ascii="Times New Roman" w:hAnsi="Times New Roman" w:cs="Times New Roman"/>
          <w:b/>
          <w:sz w:val="28"/>
          <w:szCs w:val="24"/>
          <w:lang w:eastAsia="zh-TW"/>
        </w:rPr>
      </w:pPr>
      <w:r>
        <w:rPr>
          <w:noProof/>
        </w:rPr>
        <w:drawing>
          <wp:inline distT="0" distB="0" distL="0" distR="0" wp14:anchorId="73498134" wp14:editId="2FFF1B8A">
            <wp:extent cx="5915378" cy="344614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7576" cy="3464903"/>
                    </a:xfrm>
                    <a:prstGeom prst="rect">
                      <a:avLst/>
                    </a:prstGeom>
                  </pic:spPr>
                </pic:pic>
              </a:graphicData>
            </a:graphic>
          </wp:inline>
        </w:drawing>
      </w:r>
    </w:p>
    <w:p w14:paraId="4F25A236" w14:textId="3C661779"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11: Timed Output Disable or Expired</w:t>
      </w:r>
    </w:p>
    <w:p w14:paraId="1AF513C2" w14:textId="4778AB7D" w:rsidR="002D6CC7" w:rsidRDefault="000837B7"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7B57A6AF" wp14:editId="34395DDD">
            <wp:extent cx="6004258" cy="349955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5586" cy="3529472"/>
                    </a:xfrm>
                    <a:prstGeom prst="rect">
                      <a:avLst/>
                    </a:prstGeom>
                  </pic:spPr>
                </pic:pic>
              </a:graphicData>
            </a:graphic>
          </wp:inline>
        </w:drawing>
      </w:r>
    </w:p>
    <w:p w14:paraId="339F62DC" w14:textId="46CAFD72"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12: ADC Reading</w:t>
      </w:r>
      <w:r w:rsidR="000837B7">
        <w:rPr>
          <w:rFonts w:ascii="Times New Roman" w:hAnsi="Times New Roman" w:cs="Times New Roman"/>
          <w:b/>
          <w:sz w:val="28"/>
          <w:szCs w:val="24"/>
          <w:lang w:eastAsia="zh-TW"/>
        </w:rPr>
        <w:t xml:space="preserve"> </w:t>
      </w:r>
      <w:proofErr w:type="gramStart"/>
      <w:r w:rsidR="000837B7">
        <w:rPr>
          <w:rFonts w:ascii="Times New Roman" w:hAnsi="Times New Roman" w:cs="Times New Roman"/>
          <w:b/>
          <w:sz w:val="28"/>
          <w:szCs w:val="24"/>
          <w:lang w:eastAsia="zh-TW"/>
        </w:rPr>
        <w:t>For</w:t>
      </w:r>
      <w:proofErr w:type="gramEnd"/>
      <w:r w:rsidR="000837B7">
        <w:rPr>
          <w:rFonts w:ascii="Times New Roman" w:hAnsi="Times New Roman" w:cs="Times New Roman"/>
          <w:b/>
          <w:sz w:val="28"/>
          <w:szCs w:val="24"/>
          <w:lang w:eastAsia="zh-TW"/>
        </w:rPr>
        <w:t xml:space="preserve"> 1.0 V (Ch1), 2.0 V(ch2), 3.3 V(Ch3)</w:t>
      </w:r>
    </w:p>
    <w:p w14:paraId="7469DD32" w14:textId="34767345" w:rsidR="000837B7" w:rsidRDefault="00742F1A" w:rsidP="008A7D3F">
      <w:pPr>
        <w:pStyle w:val="body"/>
        <w:jc w:val="center"/>
        <w:rPr>
          <w:rFonts w:ascii="Times New Roman" w:hAnsi="Times New Roman" w:cs="Times New Roman"/>
          <w:b/>
          <w:sz w:val="28"/>
          <w:szCs w:val="24"/>
          <w:lang w:eastAsia="zh-TW"/>
        </w:rPr>
      </w:pPr>
      <w:r>
        <w:rPr>
          <w:noProof/>
        </w:rPr>
        <w:drawing>
          <wp:inline distT="0" distB="0" distL="0" distR="0" wp14:anchorId="3F30E94B" wp14:editId="7E7EEE72">
            <wp:extent cx="5937885" cy="37804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4707" cy="3829365"/>
                    </a:xfrm>
                    <a:prstGeom prst="rect">
                      <a:avLst/>
                    </a:prstGeom>
                  </pic:spPr>
                </pic:pic>
              </a:graphicData>
            </a:graphic>
          </wp:inline>
        </w:drawing>
      </w:r>
    </w:p>
    <w:p w14:paraId="54FC295F" w14:textId="593F798C" w:rsidR="002E08AF" w:rsidRDefault="002E08A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13: Digital Input Status Reading</w:t>
      </w:r>
    </w:p>
    <w:p w14:paraId="7ABE1172" w14:textId="77777777" w:rsidR="008A7D3F" w:rsidRDefault="008A7D3F" w:rsidP="008A7D3F">
      <w:pPr>
        <w:pStyle w:val="body"/>
        <w:jc w:val="center"/>
        <w:rPr>
          <w:rFonts w:ascii="Times New Roman" w:hAnsi="Times New Roman" w:cs="Times New Roman"/>
          <w:b/>
          <w:sz w:val="28"/>
          <w:szCs w:val="24"/>
          <w:lang w:eastAsia="zh-TW"/>
        </w:rPr>
      </w:pPr>
      <w:r>
        <w:rPr>
          <w:noProof/>
        </w:rPr>
        <w:lastRenderedPageBreak/>
        <w:drawing>
          <wp:inline distT="0" distB="0" distL="0" distR="0" wp14:anchorId="5C1EF4DA" wp14:editId="62EEF4B2">
            <wp:extent cx="5937885" cy="3454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3678" cy="3469405"/>
                    </a:xfrm>
                    <a:prstGeom prst="rect">
                      <a:avLst/>
                    </a:prstGeom>
                    <a:noFill/>
                    <a:ln>
                      <a:noFill/>
                    </a:ln>
                  </pic:spPr>
                </pic:pic>
              </a:graphicData>
            </a:graphic>
          </wp:inline>
        </w:drawing>
      </w:r>
    </w:p>
    <w:p w14:paraId="36BCA07B" w14:textId="2C92E373" w:rsidR="008A7D3F" w:rsidRDefault="008A7D3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14: Periodic Waveform (4 pulses/second)</w:t>
      </w:r>
    </w:p>
    <w:p w14:paraId="4D37B64D" w14:textId="1954CA69" w:rsidR="008A7D3F" w:rsidRDefault="008A7D3F" w:rsidP="008A7D3F">
      <w:pPr>
        <w:pStyle w:val="body"/>
        <w:jc w:val="center"/>
        <w:rPr>
          <w:noProof/>
        </w:rPr>
      </w:pPr>
    </w:p>
    <w:p w14:paraId="6CB39315" w14:textId="68B04443" w:rsidR="008A7D3F" w:rsidRDefault="008A7D3F" w:rsidP="008A7D3F">
      <w:pPr>
        <w:pStyle w:val="body"/>
        <w:jc w:val="center"/>
        <w:rPr>
          <w:rFonts w:ascii="Times New Roman" w:hAnsi="Times New Roman" w:cs="Times New Roman"/>
          <w:b/>
          <w:sz w:val="28"/>
          <w:szCs w:val="24"/>
          <w:lang w:eastAsia="zh-TW"/>
        </w:rPr>
      </w:pPr>
      <w:r>
        <w:rPr>
          <w:noProof/>
        </w:rPr>
        <w:drawing>
          <wp:inline distT="0" distB="0" distL="0" distR="0" wp14:anchorId="2AA426F0" wp14:editId="1C2777AD">
            <wp:extent cx="5904089" cy="35877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2071" cy="3592600"/>
                    </a:xfrm>
                    <a:prstGeom prst="rect">
                      <a:avLst/>
                    </a:prstGeom>
                    <a:noFill/>
                    <a:ln>
                      <a:noFill/>
                    </a:ln>
                  </pic:spPr>
                </pic:pic>
              </a:graphicData>
            </a:graphic>
          </wp:inline>
        </w:drawing>
      </w:r>
    </w:p>
    <w:p w14:paraId="7326D6F5" w14:textId="200EF017" w:rsidR="002E08AF" w:rsidRDefault="008A7D3F" w:rsidP="008A7D3F">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15</w:t>
      </w:r>
      <w:r w:rsidR="002E08AF">
        <w:rPr>
          <w:rFonts w:ascii="Times New Roman" w:hAnsi="Times New Roman" w:cs="Times New Roman"/>
          <w:b/>
          <w:sz w:val="28"/>
          <w:szCs w:val="24"/>
          <w:lang w:eastAsia="zh-TW"/>
        </w:rPr>
        <w:t>: Periodic Waveform</w:t>
      </w:r>
      <w:r>
        <w:rPr>
          <w:rFonts w:ascii="Times New Roman" w:hAnsi="Times New Roman" w:cs="Times New Roman"/>
          <w:b/>
          <w:sz w:val="28"/>
          <w:szCs w:val="24"/>
          <w:lang w:eastAsia="zh-TW"/>
        </w:rPr>
        <w:t xml:space="preserve"> 4Hz</w:t>
      </w:r>
    </w:p>
    <w:p w14:paraId="781D52AE" w14:textId="0BE4F8AA" w:rsidR="007B468C" w:rsidRDefault="002D5515" w:rsidP="007B468C">
      <w:pPr>
        <w:pStyle w:val="body"/>
        <w:rPr>
          <w:rFonts w:ascii="Times New Roman" w:hAnsi="Times New Roman" w:cs="Times New Roman"/>
          <w:b/>
          <w:sz w:val="28"/>
          <w:szCs w:val="24"/>
          <w:lang w:eastAsia="zh-TW"/>
        </w:rPr>
      </w:pPr>
      <w:r>
        <w:rPr>
          <w:rFonts w:ascii="Times New Roman" w:hAnsi="Times New Roman" w:cs="Times New Roman"/>
          <w:b/>
          <w:sz w:val="28"/>
          <w:szCs w:val="24"/>
          <w:lang w:eastAsia="zh-TW"/>
        </w:rPr>
        <w:lastRenderedPageBreak/>
        <w:t>Dependencies</w:t>
      </w:r>
    </w:p>
    <w:p w14:paraId="167B9129" w14:textId="5C8A15F4" w:rsidR="002D5515" w:rsidRDefault="002D5515" w:rsidP="002D5515">
      <w:pPr>
        <w:pStyle w:val="body"/>
        <w:jc w:val="center"/>
        <w:rPr>
          <w:rFonts w:ascii="Times New Roman" w:hAnsi="Times New Roman" w:cs="Times New Roman"/>
          <w:b/>
          <w:sz w:val="28"/>
          <w:szCs w:val="24"/>
          <w:lang w:eastAsia="zh-TW"/>
        </w:rPr>
      </w:pPr>
      <w:r>
        <w:rPr>
          <w:noProof/>
        </w:rPr>
        <w:drawing>
          <wp:inline distT="0" distB="0" distL="0" distR="0" wp14:anchorId="7FA128CB" wp14:editId="319FDA65">
            <wp:extent cx="5933998" cy="74119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3138" cy="7473294"/>
                    </a:xfrm>
                    <a:prstGeom prst="rect">
                      <a:avLst/>
                    </a:prstGeom>
                    <a:noFill/>
                    <a:ln>
                      <a:noFill/>
                    </a:ln>
                  </pic:spPr>
                </pic:pic>
              </a:graphicData>
            </a:graphic>
          </wp:inline>
        </w:drawing>
      </w:r>
    </w:p>
    <w:p w14:paraId="6CA42ACD" w14:textId="5769D9D4" w:rsidR="00426D8D" w:rsidRPr="00426D8D" w:rsidRDefault="002D5515" w:rsidP="00426D8D">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16: Component Dependencies</w:t>
      </w:r>
      <w:r w:rsidR="00426D8D">
        <w:rPr>
          <w:rFonts w:ascii="Times New Roman" w:hAnsi="Times New Roman" w:cs="Times New Roman"/>
          <w:b/>
          <w:sz w:val="28"/>
          <w:szCs w:val="24"/>
          <w:lang w:eastAsia="zh-TW"/>
        </w:rPr>
        <w:t>_1</w:t>
      </w:r>
    </w:p>
    <w:p w14:paraId="4AF80AC6" w14:textId="780D3CE2" w:rsidR="00426D8D" w:rsidRDefault="00426D8D" w:rsidP="00426D8D">
      <w:pPr>
        <w:ind w:firstLine="720"/>
        <w:rPr>
          <w:lang w:eastAsia="zh-TW"/>
        </w:rPr>
      </w:pPr>
      <w:r>
        <w:rPr>
          <w:noProof/>
        </w:rPr>
        <w:lastRenderedPageBreak/>
        <w:drawing>
          <wp:inline distT="0" distB="0" distL="0" distR="0" wp14:anchorId="269F8B28" wp14:editId="261F3E20">
            <wp:extent cx="5943174" cy="76866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645" cy="7688578"/>
                    </a:xfrm>
                    <a:prstGeom prst="rect">
                      <a:avLst/>
                    </a:prstGeom>
                    <a:noFill/>
                    <a:ln>
                      <a:noFill/>
                    </a:ln>
                  </pic:spPr>
                </pic:pic>
              </a:graphicData>
            </a:graphic>
          </wp:inline>
        </w:drawing>
      </w:r>
    </w:p>
    <w:p w14:paraId="2EE5B159" w14:textId="70DC89DE" w:rsidR="00426D8D" w:rsidRPr="00426D8D" w:rsidRDefault="00426D8D" w:rsidP="00426D8D">
      <w:pPr>
        <w:pStyle w:val="body"/>
        <w:jc w:val="center"/>
        <w:rPr>
          <w:rFonts w:ascii="Times New Roman" w:hAnsi="Times New Roman" w:cs="Times New Roman"/>
          <w:b/>
          <w:sz w:val="28"/>
          <w:szCs w:val="24"/>
          <w:lang w:eastAsia="zh-TW"/>
        </w:rPr>
      </w:pPr>
      <w:r>
        <w:rPr>
          <w:rFonts w:ascii="Times New Roman" w:hAnsi="Times New Roman" w:cs="Times New Roman"/>
          <w:b/>
          <w:sz w:val="28"/>
          <w:szCs w:val="24"/>
          <w:lang w:eastAsia="zh-TW"/>
        </w:rPr>
        <w:t>Fig 17</w:t>
      </w:r>
      <w:r>
        <w:rPr>
          <w:rFonts w:ascii="Times New Roman" w:hAnsi="Times New Roman" w:cs="Times New Roman"/>
          <w:b/>
          <w:sz w:val="28"/>
          <w:szCs w:val="24"/>
          <w:lang w:eastAsia="zh-TW"/>
        </w:rPr>
        <w:t>: Component Dependencies</w:t>
      </w:r>
      <w:r>
        <w:rPr>
          <w:rFonts w:ascii="Times New Roman" w:hAnsi="Times New Roman" w:cs="Times New Roman"/>
          <w:b/>
          <w:sz w:val="28"/>
          <w:szCs w:val="24"/>
          <w:lang w:eastAsia="zh-TW"/>
        </w:rPr>
        <w:t>_2</w:t>
      </w:r>
    </w:p>
    <w:sectPr w:rsidR="00426D8D" w:rsidRPr="00426D8D" w:rsidSect="008E20C9">
      <w:footerReference w:type="default" r:id="rId33"/>
      <w:pgSz w:w="12240" w:h="15840"/>
      <w:pgMar w:top="1440" w:right="1440" w:bottom="1440" w:left="1440" w:header="720" w:footer="19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484E8" w14:textId="77777777" w:rsidR="001E53E3" w:rsidRDefault="001E53E3" w:rsidP="006E56BB">
      <w:r>
        <w:separator/>
      </w:r>
    </w:p>
  </w:endnote>
  <w:endnote w:type="continuationSeparator" w:id="0">
    <w:p w14:paraId="641A3FC0" w14:textId="77777777" w:rsidR="001E53E3" w:rsidRDefault="001E53E3" w:rsidP="006E5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973244"/>
      <w:docPartObj>
        <w:docPartGallery w:val="Page Numbers (Bottom of Page)"/>
        <w:docPartUnique/>
      </w:docPartObj>
    </w:sdtPr>
    <w:sdtEndPr>
      <w:rPr>
        <w:noProof/>
      </w:rPr>
    </w:sdtEndPr>
    <w:sdtContent>
      <w:p w14:paraId="34798D58" w14:textId="77777777" w:rsidR="009F7CEB" w:rsidRDefault="009F7CEB" w:rsidP="006E56BB">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3</w:t>
        </w:r>
        <w:r>
          <w:rPr>
            <w:noProof/>
          </w:rPr>
          <w:fldChar w:fldCharType="end"/>
        </w:r>
      </w:p>
    </w:sdtContent>
  </w:sdt>
  <w:p w14:paraId="34798D59" w14:textId="77777777" w:rsidR="009F7CEB" w:rsidRDefault="009F7CEB" w:rsidP="006E56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98D5A" w14:textId="77777777" w:rsidR="009F7CEB" w:rsidRPr="008E20C9" w:rsidRDefault="009F7CEB" w:rsidP="006E56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520746"/>
      <w:docPartObj>
        <w:docPartGallery w:val="Page Numbers (Bottom of Page)"/>
        <w:docPartUnique/>
      </w:docPartObj>
    </w:sdtPr>
    <w:sdtEndPr>
      <w:rPr>
        <w:noProof/>
      </w:rPr>
    </w:sdtEndPr>
    <w:sdtContent>
      <w:p w14:paraId="34798D5B" w14:textId="77777777" w:rsidR="009F7CEB" w:rsidRDefault="001E53E3" w:rsidP="006E56BB">
        <w:pPr>
          <w:pStyle w:val="Footer"/>
        </w:pPr>
        <w:sdt>
          <w:sdtPr>
            <w:alias w:val="Title"/>
            <w:tag w:val=""/>
            <w:id w:val="1409648874"/>
            <w:dataBinding w:prefixMappings="xmlns:ns0='http://purl.org/dc/elements/1.1/' xmlns:ns1='http://schemas.openxmlformats.org/package/2006/metadata/core-properties' " w:xpath="/ns1:coreProperties[1]/ns0:title[1]" w:storeItemID="{6C3C8BC8-F283-45AE-878A-BAB7291924A1}"/>
            <w:text/>
          </w:sdtPr>
          <w:sdtEndPr/>
          <w:sdtContent>
            <w:r w:rsidR="009F7CEB">
              <w:t>ECE422: FINAL PROJECT REPORT</w:t>
            </w:r>
          </w:sdtContent>
        </w:sdt>
        <w:r w:rsidR="009F7CEB">
          <w:tab/>
        </w:r>
        <w:r w:rsidR="009F7CEB">
          <w:tab/>
        </w:r>
        <w:r w:rsidR="009F7CEB">
          <w:fldChar w:fldCharType="begin"/>
        </w:r>
        <w:r w:rsidR="009F7CEB">
          <w:instrText xml:space="preserve"> PAGE   \* MERGEFORMAT </w:instrText>
        </w:r>
        <w:r w:rsidR="009F7CEB">
          <w:fldChar w:fldCharType="separate"/>
        </w:r>
        <w:r w:rsidR="009F7CEB">
          <w:rPr>
            <w:noProof/>
          </w:rPr>
          <w:t>3</w:t>
        </w:r>
        <w:r w:rsidR="009F7CEB">
          <w:rPr>
            <w:noProof/>
          </w:rPr>
          <w:fldChar w:fldCharType="end"/>
        </w:r>
        <w:r w:rsidR="009F7CEB">
          <w:rPr>
            <w:noProof/>
          </w:rPr>
          <w:t xml:space="preserve"> of </w:t>
        </w:r>
        <w:r w:rsidR="009F7CEB">
          <w:rPr>
            <w:noProof/>
          </w:rPr>
          <w:fldChar w:fldCharType="begin"/>
        </w:r>
        <w:r w:rsidR="009F7CEB">
          <w:rPr>
            <w:noProof/>
          </w:rPr>
          <w:instrText xml:space="preserve"> DOCPROPERTY  Pages  \* MERGEFORMAT </w:instrText>
        </w:r>
        <w:r w:rsidR="009F7CEB">
          <w:rPr>
            <w:noProof/>
          </w:rPr>
          <w:fldChar w:fldCharType="separate"/>
        </w:r>
        <w:r w:rsidR="009F7CEB">
          <w:rPr>
            <w:noProof/>
          </w:rPr>
          <w:t>3</w:t>
        </w:r>
        <w:r w:rsidR="009F7CEB">
          <w:rPr>
            <w:noProof/>
          </w:rPr>
          <w:fldChar w:fldCharType="end"/>
        </w:r>
      </w:p>
    </w:sdtContent>
  </w:sdt>
  <w:p w14:paraId="34798D5C" w14:textId="77777777" w:rsidR="009F7CEB" w:rsidRPr="008E20C9" w:rsidRDefault="009F7CEB" w:rsidP="006E5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D1BE7" w14:textId="77777777" w:rsidR="001E53E3" w:rsidRDefault="001E53E3" w:rsidP="006E56BB">
      <w:r>
        <w:separator/>
      </w:r>
    </w:p>
  </w:footnote>
  <w:footnote w:type="continuationSeparator" w:id="0">
    <w:p w14:paraId="5508C325" w14:textId="77777777" w:rsidR="001E53E3" w:rsidRDefault="001E53E3" w:rsidP="006E5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6D19"/>
    <w:multiLevelType w:val="multilevel"/>
    <w:tmpl w:val="07E65C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B247DD"/>
    <w:multiLevelType w:val="hybridMultilevel"/>
    <w:tmpl w:val="61127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D200E"/>
    <w:multiLevelType w:val="hybridMultilevel"/>
    <w:tmpl w:val="FB58FE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AD7DC8"/>
    <w:multiLevelType w:val="hybridMultilevel"/>
    <w:tmpl w:val="8888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CD2866"/>
    <w:multiLevelType w:val="hybridMultilevel"/>
    <w:tmpl w:val="D2B06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54526"/>
    <w:multiLevelType w:val="hybridMultilevel"/>
    <w:tmpl w:val="1D709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40921"/>
    <w:multiLevelType w:val="hybridMultilevel"/>
    <w:tmpl w:val="65F86D74"/>
    <w:lvl w:ilvl="0" w:tplc="499EA3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BE04B42"/>
    <w:multiLevelType w:val="hybridMultilevel"/>
    <w:tmpl w:val="B73AD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F6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4E3E5B"/>
    <w:multiLevelType w:val="hybridMultilevel"/>
    <w:tmpl w:val="EAE4D8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1354010"/>
    <w:multiLevelType w:val="hybridMultilevel"/>
    <w:tmpl w:val="C4C680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B67602"/>
    <w:multiLevelType w:val="hybridMultilevel"/>
    <w:tmpl w:val="ECF40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F0065D"/>
    <w:multiLevelType w:val="hybridMultilevel"/>
    <w:tmpl w:val="C736D844"/>
    <w:lvl w:ilvl="0" w:tplc="FA2CEFB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1432695E"/>
    <w:multiLevelType w:val="hybridMultilevel"/>
    <w:tmpl w:val="1B3893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BC7B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4D60F6"/>
    <w:multiLevelType w:val="hybridMultilevel"/>
    <w:tmpl w:val="E97008A0"/>
    <w:lvl w:ilvl="0" w:tplc="AD5C4A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1343C7"/>
    <w:multiLevelType w:val="hybridMultilevel"/>
    <w:tmpl w:val="DEF2A1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E4505"/>
    <w:multiLevelType w:val="hybridMultilevel"/>
    <w:tmpl w:val="1C0AEC2A"/>
    <w:lvl w:ilvl="0" w:tplc="D45EC61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710383E"/>
    <w:multiLevelType w:val="hybridMultilevel"/>
    <w:tmpl w:val="803287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7A1D98"/>
    <w:multiLevelType w:val="hybridMultilevel"/>
    <w:tmpl w:val="16C266E0"/>
    <w:lvl w:ilvl="0" w:tplc="B64290DA">
      <w:start w:val="1"/>
      <w:numFmt w:val="decimal"/>
      <w:lvlText w:val="%1."/>
      <w:lvlJc w:val="left"/>
      <w:pPr>
        <w:ind w:left="720" w:hanging="360"/>
      </w:pPr>
      <w:rPr>
        <w:rFonts w:asciiTheme="minorHAnsi" w:hAnsiTheme="minorHAnsi"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8477EF"/>
    <w:multiLevelType w:val="hybridMultilevel"/>
    <w:tmpl w:val="DFBE2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E2310"/>
    <w:multiLevelType w:val="hybridMultilevel"/>
    <w:tmpl w:val="8626038E"/>
    <w:lvl w:ilvl="0" w:tplc="6B807AB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C469AE"/>
    <w:multiLevelType w:val="hybridMultilevel"/>
    <w:tmpl w:val="2CF6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1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1D03D5"/>
    <w:multiLevelType w:val="hybridMultilevel"/>
    <w:tmpl w:val="73CC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5B7DA1"/>
    <w:multiLevelType w:val="hybridMultilevel"/>
    <w:tmpl w:val="BF78D4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D252D0"/>
    <w:multiLevelType w:val="hybridMultilevel"/>
    <w:tmpl w:val="71A0A284"/>
    <w:lvl w:ilvl="0" w:tplc="217AB80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BD54AD2"/>
    <w:multiLevelType w:val="hybridMultilevel"/>
    <w:tmpl w:val="5DD649DE"/>
    <w:lvl w:ilvl="0" w:tplc="FA2CEF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CAC7DB0"/>
    <w:multiLevelType w:val="hybridMultilevel"/>
    <w:tmpl w:val="2CBEC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01553"/>
    <w:multiLevelType w:val="hybridMultilevel"/>
    <w:tmpl w:val="ACC236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B1569D"/>
    <w:multiLevelType w:val="hybridMultilevel"/>
    <w:tmpl w:val="182CA262"/>
    <w:lvl w:ilvl="0" w:tplc="F29E5D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A52C3"/>
    <w:multiLevelType w:val="hybridMultilevel"/>
    <w:tmpl w:val="A2BA3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1"/>
  </w:num>
  <w:num w:numId="4">
    <w:abstractNumId w:val="1"/>
  </w:num>
  <w:num w:numId="5">
    <w:abstractNumId w:val="22"/>
  </w:num>
  <w:num w:numId="6">
    <w:abstractNumId w:val="6"/>
  </w:num>
  <w:num w:numId="7">
    <w:abstractNumId w:val="2"/>
  </w:num>
  <w:num w:numId="8">
    <w:abstractNumId w:val="21"/>
  </w:num>
  <w:num w:numId="9">
    <w:abstractNumId w:val="19"/>
  </w:num>
  <w:num w:numId="10">
    <w:abstractNumId w:val="17"/>
  </w:num>
  <w:num w:numId="11">
    <w:abstractNumId w:val="25"/>
  </w:num>
  <w:num w:numId="12">
    <w:abstractNumId w:val="10"/>
  </w:num>
  <w:num w:numId="13">
    <w:abstractNumId w:val="26"/>
  </w:num>
  <w:num w:numId="14">
    <w:abstractNumId w:val="5"/>
  </w:num>
  <w:num w:numId="15">
    <w:abstractNumId w:val="18"/>
  </w:num>
  <w:num w:numId="16">
    <w:abstractNumId w:val="7"/>
  </w:num>
  <w:num w:numId="17">
    <w:abstractNumId w:val="9"/>
  </w:num>
  <w:num w:numId="18">
    <w:abstractNumId w:val="24"/>
  </w:num>
  <w:num w:numId="19">
    <w:abstractNumId w:val="28"/>
  </w:num>
  <w:num w:numId="20">
    <w:abstractNumId w:val="20"/>
  </w:num>
  <w:num w:numId="21">
    <w:abstractNumId w:val="29"/>
  </w:num>
  <w:num w:numId="22">
    <w:abstractNumId w:val="16"/>
  </w:num>
  <w:num w:numId="23">
    <w:abstractNumId w:val="31"/>
  </w:num>
  <w:num w:numId="24">
    <w:abstractNumId w:val="30"/>
  </w:num>
  <w:num w:numId="25">
    <w:abstractNumId w:val="13"/>
  </w:num>
  <w:num w:numId="26">
    <w:abstractNumId w:val="3"/>
  </w:num>
  <w:num w:numId="27">
    <w:abstractNumId w:val="14"/>
  </w:num>
  <w:num w:numId="28">
    <w:abstractNumId w:val="8"/>
  </w:num>
  <w:num w:numId="29">
    <w:abstractNumId w:val="0"/>
  </w:num>
  <w:num w:numId="30">
    <w:abstractNumId w:val="23"/>
  </w:num>
  <w:num w:numId="31">
    <w:abstractNumId w:val="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E49"/>
    <w:rsid w:val="00000177"/>
    <w:rsid w:val="000049D9"/>
    <w:rsid w:val="00006E61"/>
    <w:rsid w:val="000230C6"/>
    <w:rsid w:val="00041A2A"/>
    <w:rsid w:val="0004316E"/>
    <w:rsid w:val="00045843"/>
    <w:rsid w:val="00051525"/>
    <w:rsid w:val="00051E62"/>
    <w:rsid w:val="000641FC"/>
    <w:rsid w:val="0007416A"/>
    <w:rsid w:val="000837B7"/>
    <w:rsid w:val="00087077"/>
    <w:rsid w:val="000A73E8"/>
    <w:rsid w:val="000C6644"/>
    <w:rsid w:val="000D1D57"/>
    <w:rsid w:val="000D5FCF"/>
    <w:rsid w:val="000D6F5D"/>
    <w:rsid w:val="000E57E3"/>
    <w:rsid w:val="000F20EF"/>
    <w:rsid w:val="000F2B70"/>
    <w:rsid w:val="000F3977"/>
    <w:rsid w:val="000F3B0C"/>
    <w:rsid w:val="00107D53"/>
    <w:rsid w:val="00115E7F"/>
    <w:rsid w:val="00117D69"/>
    <w:rsid w:val="001334F0"/>
    <w:rsid w:val="00133B60"/>
    <w:rsid w:val="0013719E"/>
    <w:rsid w:val="00141518"/>
    <w:rsid w:val="00141A5D"/>
    <w:rsid w:val="00147BD6"/>
    <w:rsid w:val="001505EC"/>
    <w:rsid w:val="00152201"/>
    <w:rsid w:val="00152981"/>
    <w:rsid w:val="00152A7E"/>
    <w:rsid w:val="00154385"/>
    <w:rsid w:val="00163C5B"/>
    <w:rsid w:val="00193B4D"/>
    <w:rsid w:val="001A1C57"/>
    <w:rsid w:val="001A4BBE"/>
    <w:rsid w:val="001A7704"/>
    <w:rsid w:val="001B06FF"/>
    <w:rsid w:val="001C5391"/>
    <w:rsid w:val="001D2677"/>
    <w:rsid w:val="001D48C8"/>
    <w:rsid w:val="001E53E3"/>
    <w:rsid w:val="001F2A2D"/>
    <w:rsid w:val="0020519D"/>
    <w:rsid w:val="00211CA6"/>
    <w:rsid w:val="00211D2A"/>
    <w:rsid w:val="0023208F"/>
    <w:rsid w:val="00242343"/>
    <w:rsid w:val="00243C52"/>
    <w:rsid w:val="00253B3E"/>
    <w:rsid w:val="0025449E"/>
    <w:rsid w:val="00266FB6"/>
    <w:rsid w:val="00277B5B"/>
    <w:rsid w:val="0028222E"/>
    <w:rsid w:val="00287018"/>
    <w:rsid w:val="00291052"/>
    <w:rsid w:val="00294364"/>
    <w:rsid w:val="002A19F4"/>
    <w:rsid w:val="002A6446"/>
    <w:rsid w:val="002B18DE"/>
    <w:rsid w:val="002B7F29"/>
    <w:rsid w:val="002C096A"/>
    <w:rsid w:val="002D0B2C"/>
    <w:rsid w:val="002D5515"/>
    <w:rsid w:val="002D6CC7"/>
    <w:rsid w:val="002E08AF"/>
    <w:rsid w:val="002E2A18"/>
    <w:rsid w:val="002E3966"/>
    <w:rsid w:val="002E75BA"/>
    <w:rsid w:val="002F16DA"/>
    <w:rsid w:val="00302BCB"/>
    <w:rsid w:val="00303CA7"/>
    <w:rsid w:val="00304C4E"/>
    <w:rsid w:val="0030532E"/>
    <w:rsid w:val="00320D04"/>
    <w:rsid w:val="00337102"/>
    <w:rsid w:val="00337625"/>
    <w:rsid w:val="003460D8"/>
    <w:rsid w:val="0034640E"/>
    <w:rsid w:val="003516CC"/>
    <w:rsid w:val="003544F3"/>
    <w:rsid w:val="00365290"/>
    <w:rsid w:val="003813B6"/>
    <w:rsid w:val="00383AB3"/>
    <w:rsid w:val="003841DF"/>
    <w:rsid w:val="003B1132"/>
    <w:rsid w:val="003D72E4"/>
    <w:rsid w:val="003E4FBE"/>
    <w:rsid w:val="003F202C"/>
    <w:rsid w:val="003F3C46"/>
    <w:rsid w:val="003F3D67"/>
    <w:rsid w:val="00421BC5"/>
    <w:rsid w:val="00426506"/>
    <w:rsid w:val="00426D8D"/>
    <w:rsid w:val="004515D6"/>
    <w:rsid w:val="004676E8"/>
    <w:rsid w:val="004746F3"/>
    <w:rsid w:val="00481067"/>
    <w:rsid w:val="00485043"/>
    <w:rsid w:val="004B1ABE"/>
    <w:rsid w:val="004C7680"/>
    <w:rsid w:val="004D1D48"/>
    <w:rsid w:val="004D3EA5"/>
    <w:rsid w:val="004D5D47"/>
    <w:rsid w:val="00507D3F"/>
    <w:rsid w:val="00513FE2"/>
    <w:rsid w:val="005163D6"/>
    <w:rsid w:val="00517F54"/>
    <w:rsid w:val="005239FB"/>
    <w:rsid w:val="00525412"/>
    <w:rsid w:val="005277D4"/>
    <w:rsid w:val="005305A2"/>
    <w:rsid w:val="00537738"/>
    <w:rsid w:val="005413DC"/>
    <w:rsid w:val="00544AD3"/>
    <w:rsid w:val="005457D6"/>
    <w:rsid w:val="005602FF"/>
    <w:rsid w:val="0058507E"/>
    <w:rsid w:val="00590D1F"/>
    <w:rsid w:val="005B467F"/>
    <w:rsid w:val="005C0DEE"/>
    <w:rsid w:val="005C1716"/>
    <w:rsid w:val="005D62DD"/>
    <w:rsid w:val="005E042A"/>
    <w:rsid w:val="005E0AD1"/>
    <w:rsid w:val="005E4E2C"/>
    <w:rsid w:val="005E776B"/>
    <w:rsid w:val="00615DEC"/>
    <w:rsid w:val="00642DD1"/>
    <w:rsid w:val="0065462E"/>
    <w:rsid w:val="00664582"/>
    <w:rsid w:val="00672349"/>
    <w:rsid w:val="0067389B"/>
    <w:rsid w:val="006931D6"/>
    <w:rsid w:val="006A53EB"/>
    <w:rsid w:val="006B3EF3"/>
    <w:rsid w:val="006B4808"/>
    <w:rsid w:val="006C08D6"/>
    <w:rsid w:val="006C3611"/>
    <w:rsid w:val="006C3641"/>
    <w:rsid w:val="006C6231"/>
    <w:rsid w:val="006D118A"/>
    <w:rsid w:val="006D3B2C"/>
    <w:rsid w:val="006E54E3"/>
    <w:rsid w:val="006E56BB"/>
    <w:rsid w:val="006F78F9"/>
    <w:rsid w:val="00701068"/>
    <w:rsid w:val="00707DFD"/>
    <w:rsid w:val="00713CE5"/>
    <w:rsid w:val="0071457A"/>
    <w:rsid w:val="0071730E"/>
    <w:rsid w:val="00732E7F"/>
    <w:rsid w:val="00735F6E"/>
    <w:rsid w:val="00737B82"/>
    <w:rsid w:val="00740F7D"/>
    <w:rsid w:val="00742F1A"/>
    <w:rsid w:val="00766CD1"/>
    <w:rsid w:val="00774942"/>
    <w:rsid w:val="00777E2D"/>
    <w:rsid w:val="0078094C"/>
    <w:rsid w:val="00790CD8"/>
    <w:rsid w:val="00791305"/>
    <w:rsid w:val="00792CFC"/>
    <w:rsid w:val="007A10C1"/>
    <w:rsid w:val="007A5D9C"/>
    <w:rsid w:val="007B468C"/>
    <w:rsid w:val="007C3556"/>
    <w:rsid w:val="007C7C2C"/>
    <w:rsid w:val="007D006E"/>
    <w:rsid w:val="007D6D43"/>
    <w:rsid w:val="007E2561"/>
    <w:rsid w:val="007E45D3"/>
    <w:rsid w:val="00815904"/>
    <w:rsid w:val="008359AA"/>
    <w:rsid w:val="00835FA7"/>
    <w:rsid w:val="00842665"/>
    <w:rsid w:val="00851036"/>
    <w:rsid w:val="00856C59"/>
    <w:rsid w:val="00857B37"/>
    <w:rsid w:val="008652ED"/>
    <w:rsid w:val="00867221"/>
    <w:rsid w:val="0086749A"/>
    <w:rsid w:val="00867E50"/>
    <w:rsid w:val="008770FB"/>
    <w:rsid w:val="00885908"/>
    <w:rsid w:val="008A0D51"/>
    <w:rsid w:val="008A57AA"/>
    <w:rsid w:val="008A7D3F"/>
    <w:rsid w:val="008B2920"/>
    <w:rsid w:val="008B5AEA"/>
    <w:rsid w:val="008E20C9"/>
    <w:rsid w:val="008E4757"/>
    <w:rsid w:val="008E6418"/>
    <w:rsid w:val="008E6BB9"/>
    <w:rsid w:val="008E6FFA"/>
    <w:rsid w:val="008F3645"/>
    <w:rsid w:val="008F39A9"/>
    <w:rsid w:val="008F585F"/>
    <w:rsid w:val="008F7E1D"/>
    <w:rsid w:val="009212BE"/>
    <w:rsid w:val="00921E49"/>
    <w:rsid w:val="0092272B"/>
    <w:rsid w:val="00926D2C"/>
    <w:rsid w:val="00934776"/>
    <w:rsid w:val="009358AF"/>
    <w:rsid w:val="0095337D"/>
    <w:rsid w:val="00964D14"/>
    <w:rsid w:val="00972720"/>
    <w:rsid w:val="00977F0E"/>
    <w:rsid w:val="0098095A"/>
    <w:rsid w:val="0099155F"/>
    <w:rsid w:val="0099184D"/>
    <w:rsid w:val="009A0DDE"/>
    <w:rsid w:val="009A2F6E"/>
    <w:rsid w:val="009A3309"/>
    <w:rsid w:val="009A400E"/>
    <w:rsid w:val="009A626B"/>
    <w:rsid w:val="009B3E3A"/>
    <w:rsid w:val="009C325D"/>
    <w:rsid w:val="009D181F"/>
    <w:rsid w:val="009D5130"/>
    <w:rsid w:val="009E6788"/>
    <w:rsid w:val="009F272D"/>
    <w:rsid w:val="009F7CEB"/>
    <w:rsid w:val="00A029D7"/>
    <w:rsid w:val="00A05945"/>
    <w:rsid w:val="00A06DB7"/>
    <w:rsid w:val="00A13DA8"/>
    <w:rsid w:val="00A14E47"/>
    <w:rsid w:val="00A167B0"/>
    <w:rsid w:val="00A23998"/>
    <w:rsid w:val="00A31A3B"/>
    <w:rsid w:val="00A31C8C"/>
    <w:rsid w:val="00A35ABC"/>
    <w:rsid w:val="00A402E1"/>
    <w:rsid w:val="00A43FE4"/>
    <w:rsid w:val="00A44BB0"/>
    <w:rsid w:val="00A460E6"/>
    <w:rsid w:val="00A5145A"/>
    <w:rsid w:val="00A63FB3"/>
    <w:rsid w:val="00A743A9"/>
    <w:rsid w:val="00A81C06"/>
    <w:rsid w:val="00A851C3"/>
    <w:rsid w:val="00A85250"/>
    <w:rsid w:val="00A86143"/>
    <w:rsid w:val="00AB133A"/>
    <w:rsid w:val="00AC09BD"/>
    <w:rsid w:val="00AC15D7"/>
    <w:rsid w:val="00AC3E15"/>
    <w:rsid w:val="00AC6858"/>
    <w:rsid w:val="00AD4E02"/>
    <w:rsid w:val="00AE2946"/>
    <w:rsid w:val="00AE77B1"/>
    <w:rsid w:val="00B02538"/>
    <w:rsid w:val="00B04804"/>
    <w:rsid w:val="00B05063"/>
    <w:rsid w:val="00B132C9"/>
    <w:rsid w:val="00B20BAA"/>
    <w:rsid w:val="00B27562"/>
    <w:rsid w:val="00B35BDB"/>
    <w:rsid w:val="00B367DF"/>
    <w:rsid w:val="00B51FF3"/>
    <w:rsid w:val="00B6157F"/>
    <w:rsid w:val="00B62579"/>
    <w:rsid w:val="00B64E90"/>
    <w:rsid w:val="00B657B4"/>
    <w:rsid w:val="00B66928"/>
    <w:rsid w:val="00B70903"/>
    <w:rsid w:val="00B74786"/>
    <w:rsid w:val="00B74F55"/>
    <w:rsid w:val="00B82A72"/>
    <w:rsid w:val="00BA473A"/>
    <w:rsid w:val="00BB049F"/>
    <w:rsid w:val="00BD2513"/>
    <w:rsid w:val="00BD6FC1"/>
    <w:rsid w:val="00BF5E73"/>
    <w:rsid w:val="00C0210E"/>
    <w:rsid w:val="00C037A6"/>
    <w:rsid w:val="00C03F11"/>
    <w:rsid w:val="00C056DC"/>
    <w:rsid w:val="00C1092D"/>
    <w:rsid w:val="00C15F17"/>
    <w:rsid w:val="00C20D80"/>
    <w:rsid w:val="00C24D73"/>
    <w:rsid w:val="00C2641D"/>
    <w:rsid w:val="00C32848"/>
    <w:rsid w:val="00C425D0"/>
    <w:rsid w:val="00C42818"/>
    <w:rsid w:val="00C4651B"/>
    <w:rsid w:val="00C52A26"/>
    <w:rsid w:val="00C5655C"/>
    <w:rsid w:val="00C63647"/>
    <w:rsid w:val="00C874A7"/>
    <w:rsid w:val="00C874BF"/>
    <w:rsid w:val="00CA0E3F"/>
    <w:rsid w:val="00CA419E"/>
    <w:rsid w:val="00CA581D"/>
    <w:rsid w:val="00CA6545"/>
    <w:rsid w:val="00CB2334"/>
    <w:rsid w:val="00CC112E"/>
    <w:rsid w:val="00CC273C"/>
    <w:rsid w:val="00CC5512"/>
    <w:rsid w:val="00CD1199"/>
    <w:rsid w:val="00CD17F6"/>
    <w:rsid w:val="00CD4747"/>
    <w:rsid w:val="00CE1DE6"/>
    <w:rsid w:val="00CF00DA"/>
    <w:rsid w:val="00D0352A"/>
    <w:rsid w:val="00D05501"/>
    <w:rsid w:val="00D100B3"/>
    <w:rsid w:val="00D13F33"/>
    <w:rsid w:val="00D245E1"/>
    <w:rsid w:val="00D34772"/>
    <w:rsid w:val="00D5520D"/>
    <w:rsid w:val="00D57D70"/>
    <w:rsid w:val="00D6177E"/>
    <w:rsid w:val="00D61AD0"/>
    <w:rsid w:val="00D63D4A"/>
    <w:rsid w:val="00D665B4"/>
    <w:rsid w:val="00D75DF3"/>
    <w:rsid w:val="00D772DA"/>
    <w:rsid w:val="00D81A07"/>
    <w:rsid w:val="00D85D65"/>
    <w:rsid w:val="00D85EA8"/>
    <w:rsid w:val="00D87C7B"/>
    <w:rsid w:val="00D910B4"/>
    <w:rsid w:val="00D953D2"/>
    <w:rsid w:val="00DA15EC"/>
    <w:rsid w:val="00DA2F50"/>
    <w:rsid w:val="00DB4304"/>
    <w:rsid w:val="00DD1C4F"/>
    <w:rsid w:val="00DD2480"/>
    <w:rsid w:val="00DD2DF9"/>
    <w:rsid w:val="00DE0473"/>
    <w:rsid w:val="00DE0D2E"/>
    <w:rsid w:val="00DE66EC"/>
    <w:rsid w:val="00E07DF6"/>
    <w:rsid w:val="00E178A5"/>
    <w:rsid w:val="00E46206"/>
    <w:rsid w:val="00E46EBD"/>
    <w:rsid w:val="00E471E4"/>
    <w:rsid w:val="00E551F8"/>
    <w:rsid w:val="00E66905"/>
    <w:rsid w:val="00E91406"/>
    <w:rsid w:val="00E93F21"/>
    <w:rsid w:val="00E97D26"/>
    <w:rsid w:val="00EA005C"/>
    <w:rsid w:val="00EA7F5C"/>
    <w:rsid w:val="00EB1B2B"/>
    <w:rsid w:val="00EB6D82"/>
    <w:rsid w:val="00EB7FF8"/>
    <w:rsid w:val="00ED3090"/>
    <w:rsid w:val="00ED3E8E"/>
    <w:rsid w:val="00ED5C75"/>
    <w:rsid w:val="00ED687C"/>
    <w:rsid w:val="00EE4636"/>
    <w:rsid w:val="00EE7294"/>
    <w:rsid w:val="00EE7D7B"/>
    <w:rsid w:val="00EF190E"/>
    <w:rsid w:val="00EF66F8"/>
    <w:rsid w:val="00F071B4"/>
    <w:rsid w:val="00F35AA6"/>
    <w:rsid w:val="00F36C72"/>
    <w:rsid w:val="00F41C3E"/>
    <w:rsid w:val="00F45495"/>
    <w:rsid w:val="00F51040"/>
    <w:rsid w:val="00F511F3"/>
    <w:rsid w:val="00F55F48"/>
    <w:rsid w:val="00F60AE3"/>
    <w:rsid w:val="00F612B8"/>
    <w:rsid w:val="00F6797C"/>
    <w:rsid w:val="00F73A33"/>
    <w:rsid w:val="00F74F68"/>
    <w:rsid w:val="00F75602"/>
    <w:rsid w:val="00F81382"/>
    <w:rsid w:val="00FB0A6B"/>
    <w:rsid w:val="00FB1BDD"/>
    <w:rsid w:val="00FB1E08"/>
    <w:rsid w:val="00FC74F0"/>
    <w:rsid w:val="00FE6C74"/>
    <w:rsid w:val="00FF18CE"/>
    <w:rsid w:val="00FF4A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98CF3"/>
  <w15:docId w15:val="{C25021D0-1FCD-4A78-B785-7E9C7DD14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56BB"/>
    <w:pPr>
      <w:spacing w:after="180" w:line="274" w:lineRule="auto"/>
      <w:ind w:right="720"/>
    </w:pPr>
    <w:rPr>
      <w:rFonts w:asciiTheme="majorHAnsi" w:hAnsiTheme="majorHAnsi"/>
      <w:color w:val="404040" w:themeColor="text1" w:themeTint="BF"/>
      <w:szCs w:val="20"/>
    </w:rPr>
  </w:style>
  <w:style w:type="paragraph" w:styleId="Heading1">
    <w:name w:val="heading 1"/>
    <w:basedOn w:val="Normal"/>
    <w:next w:val="Normal"/>
    <w:link w:val="Heading1Char"/>
    <w:uiPriority w:val="9"/>
    <w:qFormat/>
    <w:rsid w:val="00ED5C75"/>
    <w:pPr>
      <w:keepNext/>
      <w:keepLines/>
      <w:spacing w:before="360" w:after="0" w:line="240" w:lineRule="auto"/>
      <w:outlineLvl w:val="0"/>
    </w:pPr>
    <w:rPr>
      <w:rFonts w:ascii="Segoe UI Semibold" w:eastAsiaTheme="majorEastAsia" w:hAnsi="Segoe UI Semibold" w:cs="Segoe UI"/>
      <w:bCs/>
      <w:color w:val="262626" w:themeColor="text1" w:themeTint="D9"/>
      <w:sz w:val="32"/>
      <w:szCs w:val="28"/>
      <w:lang w:eastAsia="zh-TW"/>
    </w:rPr>
  </w:style>
  <w:style w:type="paragraph" w:styleId="Heading2">
    <w:name w:val="heading 2"/>
    <w:basedOn w:val="Normal"/>
    <w:next w:val="Normal"/>
    <w:link w:val="Heading2Char"/>
    <w:uiPriority w:val="9"/>
    <w:unhideWhenUsed/>
    <w:qFormat/>
    <w:rsid w:val="00ED5C75"/>
    <w:pPr>
      <w:keepNext/>
      <w:keepLines/>
      <w:spacing w:before="120" w:after="0" w:line="240" w:lineRule="auto"/>
      <w:outlineLvl w:val="1"/>
    </w:pPr>
    <w:rPr>
      <w:rFonts w:ascii="Georgia" w:eastAsiaTheme="majorEastAsia" w:hAnsi="Georgia" w:cstheme="majorBidi"/>
      <w:bCs/>
      <w:color w:val="4472C4" w:themeColor="accent5"/>
      <w:sz w:val="24"/>
      <w:szCs w:val="26"/>
      <w:lang w:eastAsia="zh-TW"/>
    </w:rPr>
  </w:style>
  <w:style w:type="paragraph" w:styleId="Heading3">
    <w:name w:val="heading 3"/>
    <w:basedOn w:val="Normal"/>
    <w:next w:val="Normal"/>
    <w:link w:val="Heading3Char"/>
    <w:uiPriority w:val="9"/>
    <w:unhideWhenUsed/>
    <w:qFormat/>
    <w:rsid w:val="00242343"/>
    <w:pPr>
      <w:keepNext/>
      <w:keepLines/>
      <w:spacing w:before="20" w:after="0" w:line="240" w:lineRule="auto"/>
      <w:ind w:left="360"/>
      <w:outlineLvl w:val="2"/>
    </w:pPr>
    <w:rPr>
      <w:rFonts w:eastAsiaTheme="majorEastAsia" w:cstheme="majorBidi"/>
      <w:bCs/>
      <w:color w:val="595959" w:themeColor="text1" w:themeTint="A6"/>
      <w:sz w:val="24"/>
    </w:rPr>
  </w:style>
  <w:style w:type="paragraph" w:styleId="Heading4">
    <w:name w:val="heading 4"/>
    <w:basedOn w:val="Normal"/>
    <w:next w:val="Normal"/>
    <w:link w:val="Heading4Char"/>
    <w:uiPriority w:val="9"/>
    <w:semiHidden/>
    <w:unhideWhenUsed/>
    <w:qFormat/>
    <w:rsid w:val="00CA581D"/>
    <w:pPr>
      <w:keepNext/>
      <w:keepLines/>
      <w:spacing w:before="200" w:after="0"/>
      <w:outlineLvl w:val="3"/>
    </w:pPr>
    <w:rPr>
      <w:rFonts w:eastAsiaTheme="majorEastAsia"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CA581D"/>
    <w:pPr>
      <w:keepNext/>
      <w:keepLines/>
      <w:spacing w:before="200" w:after="0"/>
      <w:outlineLvl w:val="4"/>
    </w:pPr>
    <w:rPr>
      <w:rFonts w:eastAsiaTheme="majorEastAsia" w:cstheme="majorBidi"/>
      <w:color w:val="000000"/>
    </w:rPr>
  </w:style>
  <w:style w:type="paragraph" w:styleId="Heading6">
    <w:name w:val="heading 6"/>
    <w:basedOn w:val="Normal"/>
    <w:next w:val="Normal"/>
    <w:link w:val="Heading6Char"/>
    <w:uiPriority w:val="9"/>
    <w:semiHidden/>
    <w:unhideWhenUsed/>
    <w:qFormat/>
    <w:rsid w:val="00CA581D"/>
    <w:pPr>
      <w:keepNext/>
      <w:keepLines/>
      <w:spacing w:before="200" w:after="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CA581D"/>
    <w:pPr>
      <w:keepNext/>
      <w:keepLines/>
      <w:spacing w:before="200" w:after="0"/>
      <w:outlineLvl w:val="6"/>
    </w:pPr>
    <w:rPr>
      <w:rFonts w:eastAsiaTheme="majorEastAsia" w:cstheme="majorBidi"/>
      <w:i/>
      <w:iCs/>
      <w:color w:val="44546A" w:themeColor="text2"/>
    </w:rPr>
  </w:style>
  <w:style w:type="paragraph" w:styleId="Heading8">
    <w:name w:val="heading 8"/>
    <w:basedOn w:val="Normal"/>
    <w:next w:val="Normal"/>
    <w:link w:val="Heading8Char"/>
    <w:uiPriority w:val="9"/>
    <w:semiHidden/>
    <w:unhideWhenUsed/>
    <w:qFormat/>
    <w:rsid w:val="00CA581D"/>
    <w:pPr>
      <w:keepNext/>
      <w:keepLines/>
      <w:spacing w:before="200" w:after="0"/>
      <w:outlineLvl w:val="7"/>
    </w:pPr>
    <w:rPr>
      <w:rFonts w:eastAsiaTheme="majorEastAsia" w:cstheme="majorBidi"/>
      <w:color w:val="000000"/>
      <w:sz w:val="20"/>
    </w:rPr>
  </w:style>
  <w:style w:type="paragraph" w:styleId="Heading9">
    <w:name w:val="heading 9"/>
    <w:basedOn w:val="Normal"/>
    <w:next w:val="Normal"/>
    <w:link w:val="Heading9Char"/>
    <w:uiPriority w:val="9"/>
    <w:semiHidden/>
    <w:unhideWhenUsed/>
    <w:qFormat/>
    <w:rsid w:val="00CA581D"/>
    <w:pPr>
      <w:keepNext/>
      <w:keepLines/>
      <w:spacing w:before="200" w:after="0"/>
      <w:outlineLvl w:val="8"/>
    </w:pPr>
    <w:rPr>
      <w:rFonts w:eastAsiaTheme="majorEastAsia" w:cstheme="majorBidi"/>
      <w:i/>
      <w:iCs/>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37B82"/>
    <w:rPr>
      <w:color w:val="0000FF"/>
      <w:u w:val="single"/>
    </w:rPr>
  </w:style>
  <w:style w:type="character" w:styleId="Strong">
    <w:name w:val="Strong"/>
    <w:basedOn w:val="DefaultParagraphFont"/>
    <w:uiPriority w:val="22"/>
    <w:qFormat/>
    <w:rsid w:val="00CA581D"/>
    <w:rPr>
      <w:b/>
      <w:bCs/>
      <w:color w:val="50637D" w:themeColor="text2" w:themeTint="E6"/>
    </w:rPr>
  </w:style>
  <w:style w:type="paragraph" w:styleId="NormalWeb">
    <w:name w:val="Normal (Web)"/>
    <w:basedOn w:val="Normal"/>
    <w:uiPriority w:val="99"/>
    <w:rsid w:val="00737B82"/>
    <w:pPr>
      <w:spacing w:before="100" w:beforeAutospacing="1" w:after="100" w:afterAutospacing="1"/>
    </w:pPr>
    <w:rPr>
      <w:rFonts w:eastAsia="SimSun"/>
      <w:lang w:eastAsia="zh-CN"/>
    </w:rPr>
  </w:style>
  <w:style w:type="character" w:customStyle="1" w:styleId="Heading2Char">
    <w:name w:val="Heading 2 Char"/>
    <w:basedOn w:val="DefaultParagraphFont"/>
    <w:link w:val="Heading2"/>
    <w:uiPriority w:val="9"/>
    <w:rsid w:val="00ED5C75"/>
    <w:rPr>
      <w:rFonts w:ascii="Georgia" w:eastAsiaTheme="majorEastAsia" w:hAnsi="Georgia" w:cstheme="majorBidi"/>
      <w:bCs/>
      <w:color w:val="4472C4" w:themeColor="accent5"/>
      <w:sz w:val="24"/>
      <w:szCs w:val="26"/>
      <w:lang w:eastAsia="zh-TW"/>
    </w:rPr>
  </w:style>
  <w:style w:type="character" w:customStyle="1" w:styleId="Heading1Char">
    <w:name w:val="Heading 1 Char"/>
    <w:basedOn w:val="DefaultParagraphFont"/>
    <w:link w:val="Heading1"/>
    <w:uiPriority w:val="9"/>
    <w:rsid w:val="00ED5C75"/>
    <w:rPr>
      <w:rFonts w:ascii="Segoe UI Semibold" w:eastAsiaTheme="majorEastAsia" w:hAnsi="Segoe UI Semibold" w:cs="Segoe UI"/>
      <w:bCs/>
      <w:color w:val="262626" w:themeColor="text1" w:themeTint="D9"/>
      <w:sz w:val="32"/>
      <w:szCs w:val="28"/>
      <w:lang w:eastAsia="zh-TW"/>
    </w:rPr>
  </w:style>
  <w:style w:type="paragraph" w:styleId="TOCHeading">
    <w:name w:val="TOC Heading"/>
    <w:basedOn w:val="Heading1"/>
    <w:next w:val="Normal"/>
    <w:uiPriority w:val="39"/>
    <w:unhideWhenUsed/>
    <w:qFormat/>
    <w:rsid w:val="00CA581D"/>
    <w:pPr>
      <w:spacing w:before="480" w:line="264" w:lineRule="auto"/>
      <w:outlineLvl w:val="9"/>
    </w:pPr>
    <w:rPr>
      <w:b/>
    </w:rPr>
  </w:style>
  <w:style w:type="paragraph" w:styleId="ListParagraph">
    <w:name w:val="List Paragraph"/>
    <w:basedOn w:val="Normal"/>
    <w:uiPriority w:val="34"/>
    <w:qFormat/>
    <w:rsid w:val="00CA581D"/>
    <w:pPr>
      <w:spacing w:line="240" w:lineRule="auto"/>
      <w:ind w:left="720" w:hanging="288"/>
      <w:contextualSpacing/>
    </w:pPr>
    <w:rPr>
      <w:color w:val="44546A" w:themeColor="text2"/>
    </w:rPr>
  </w:style>
  <w:style w:type="paragraph" w:styleId="Header">
    <w:name w:val="header"/>
    <w:basedOn w:val="Normal"/>
    <w:link w:val="HeaderChar"/>
    <w:uiPriority w:val="99"/>
    <w:unhideWhenUsed/>
    <w:rsid w:val="00045843"/>
    <w:pPr>
      <w:tabs>
        <w:tab w:val="center" w:pos="4680"/>
        <w:tab w:val="right" w:pos="9360"/>
      </w:tabs>
    </w:pPr>
  </w:style>
  <w:style w:type="character" w:customStyle="1" w:styleId="HeaderChar">
    <w:name w:val="Header Char"/>
    <w:basedOn w:val="DefaultParagraphFont"/>
    <w:link w:val="Header"/>
    <w:uiPriority w:val="99"/>
    <w:rsid w:val="000458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45843"/>
    <w:pPr>
      <w:tabs>
        <w:tab w:val="center" w:pos="4680"/>
        <w:tab w:val="right" w:pos="9360"/>
      </w:tabs>
    </w:pPr>
  </w:style>
  <w:style w:type="character" w:customStyle="1" w:styleId="FooterChar">
    <w:name w:val="Footer Char"/>
    <w:basedOn w:val="DefaultParagraphFont"/>
    <w:link w:val="Footer"/>
    <w:uiPriority w:val="99"/>
    <w:rsid w:val="00045843"/>
    <w:rPr>
      <w:rFonts w:ascii="Times New Roman" w:eastAsia="Times New Roman" w:hAnsi="Times New Roman" w:cs="Times New Roman"/>
      <w:sz w:val="24"/>
      <w:szCs w:val="24"/>
    </w:rPr>
  </w:style>
  <w:style w:type="paragraph" w:customStyle="1" w:styleId="Default">
    <w:name w:val="Default"/>
    <w:rsid w:val="00977F0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
    <w:name w:val="body"/>
    <w:basedOn w:val="Normal"/>
    <w:rsid w:val="00242343"/>
  </w:style>
  <w:style w:type="paragraph" w:styleId="Subtitle">
    <w:name w:val="Subtitle"/>
    <w:basedOn w:val="Normal"/>
    <w:next w:val="Normal"/>
    <w:link w:val="SubtitleChar"/>
    <w:uiPriority w:val="11"/>
    <w:qFormat/>
    <w:rsid w:val="00CA581D"/>
    <w:pPr>
      <w:numPr>
        <w:ilvl w:val="1"/>
      </w:numPr>
    </w:pPr>
    <w:rPr>
      <w:rFonts w:eastAsiaTheme="majorEastAsia" w:cstheme="majorBidi"/>
      <w:iCs/>
      <w:color w:val="50637D" w:themeColor="text2" w:themeTint="E6"/>
      <w:sz w:val="32"/>
      <w:szCs w:val="24"/>
      <w:lang w:bidi="hi-IN"/>
      <w14:ligatures w14:val="standard"/>
    </w:rPr>
  </w:style>
  <w:style w:type="character" w:customStyle="1" w:styleId="SubtitleChar">
    <w:name w:val="Subtitle Char"/>
    <w:basedOn w:val="DefaultParagraphFont"/>
    <w:link w:val="Subtitle"/>
    <w:uiPriority w:val="11"/>
    <w:rsid w:val="00CA581D"/>
    <w:rPr>
      <w:rFonts w:eastAsiaTheme="majorEastAsia" w:cstheme="majorBidi"/>
      <w:iCs/>
      <w:color w:val="50637D" w:themeColor="text2" w:themeTint="E6"/>
      <w:sz w:val="32"/>
      <w:szCs w:val="24"/>
      <w:lang w:bidi="hi-IN"/>
      <w14:ligatures w14:val="standard"/>
    </w:rPr>
  </w:style>
  <w:style w:type="paragraph" w:customStyle="1" w:styleId="content">
    <w:name w:val="content"/>
    <w:basedOn w:val="Normal"/>
    <w:rsid w:val="0078094C"/>
    <w:pPr>
      <w:ind w:right="540"/>
    </w:pPr>
    <w:rPr>
      <w:color w:val="595959" w:themeColor="text1" w:themeTint="A6"/>
      <w:sz w:val="20"/>
    </w:rPr>
  </w:style>
  <w:style w:type="table" w:styleId="TableGrid">
    <w:name w:val="Table Grid"/>
    <w:basedOn w:val="TableNormal"/>
    <w:uiPriority w:val="59"/>
    <w:rsid w:val="00ED6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8E641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31">
    <w:name w:val="Grid Table 5 Dark - Accent 31"/>
    <w:basedOn w:val="TableNormal"/>
    <w:uiPriority w:val="50"/>
    <w:rsid w:val="008E64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8E641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8E20C9"/>
    <w:pPr>
      <w:spacing w:after="120" w:line="240" w:lineRule="auto"/>
      <w:contextualSpacing/>
      <w:jc w:val="center"/>
    </w:pPr>
    <w:rPr>
      <w:rFonts w:ascii="Segoe UI" w:eastAsiaTheme="majorEastAsia" w:hAnsi="Segoe UI" w:cs="Segoe UI"/>
      <w:color w:val="595959" w:themeColor="text1" w:themeTint="A6"/>
      <w:spacing w:val="30"/>
      <w:kern w:val="28"/>
      <w:sz w:val="48"/>
      <w:szCs w:val="52"/>
      <w14:ligatures w14:val="standard"/>
      <w14:numForm w14:val="oldStyle"/>
    </w:rPr>
  </w:style>
  <w:style w:type="character" w:customStyle="1" w:styleId="TitleChar">
    <w:name w:val="Title Char"/>
    <w:basedOn w:val="DefaultParagraphFont"/>
    <w:link w:val="Title"/>
    <w:uiPriority w:val="10"/>
    <w:rsid w:val="008E20C9"/>
    <w:rPr>
      <w:rFonts w:ascii="Segoe UI" w:eastAsiaTheme="majorEastAsia" w:hAnsi="Segoe UI" w:cs="Segoe UI"/>
      <w:color w:val="595959" w:themeColor="text1" w:themeTint="A6"/>
      <w:spacing w:val="30"/>
      <w:kern w:val="28"/>
      <w:sz w:val="48"/>
      <w:szCs w:val="52"/>
      <w14:ligatures w14:val="standard"/>
      <w14:numForm w14:val="oldStyle"/>
    </w:rPr>
  </w:style>
  <w:style w:type="table" w:customStyle="1" w:styleId="ListTable1Light-Accent11">
    <w:name w:val="List Table 1 Light - Accent 11"/>
    <w:basedOn w:val="TableNormal"/>
    <w:uiPriority w:val="46"/>
    <w:rsid w:val="00117D69"/>
    <w:pPr>
      <w:spacing w:after="0" w:line="240" w:lineRule="auto"/>
    </w:pPr>
    <w:rPr>
      <w:rFonts w:eastAsiaTheme="minorEastAsia"/>
      <w:lang w:eastAsia="zh-TW"/>
    </w:r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CC273C"/>
    <w:rPr>
      <w:rFonts w:ascii="Tahoma" w:hAnsi="Tahoma" w:cs="Tahoma"/>
      <w:sz w:val="16"/>
      <w:szCs w:val="16"/>
    </w:rPr>
  </w:style>
  <w:style w:type="character" w:customStyle="1" w:styleId="BalloonTextChar">
    <w:name w:val="Balloon Text Char"/>
    <w:basedOn w:val="DefaultParagraphFont"/>
    <w:link w:val="BalloonText"/>
    <w:uiPriority w:val="99"/>
    <w:semiHidden/>
    <w:rsid w:val="00CC273C"/>
    <w:rPr>
      <w:rFonts w:ascii="Tahoma" w:eastAsia="Times New Roman" w:hAnsi="Tahoma" w:cs="Tahoma"/>
      <w:sz w:val="16"/>
      <w:szCs w:val="16"/>
    </w:rPr>
  </w:style>
  <w:style w:type="character" w:customStyle="1" w:styleId="Heading3Char">
    <w:name w:val="Heading 3 Char"/>
    <w:basedOn w:val="DefaultParagraphFont"/>
    <w:link w:val="Heading3"/>
    <w:uiPriority w:val="9"/>
    <w:rsid w:val="00242343"/>
    <w:rPr>
      <w:rFonts w:eastAsiaTheme="majorEastAsia" w:cstheme="majorBidi"/>
      <w:bCs/>
      <w:color w:val="595959" w:themeColor="text1" w:themeTint="A6"/>
      <w:sz w:val="24"/>
    </w:rPr>
  </w:style>
  <w:style w:type="character" w:customStyle="1" w:styleId="Heading4Char">
    <w:name w:val="Heading 4 Char"/>
    <w:basedOn w:val="DefaultParagraphFont"/>
    <w:link w:val="Heading4"/>
    <w:uiPriority w:val="9"/>
    <w:semiHidden/>
    <w:rsid w:val="00CA581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CA581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CA581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A581D"/>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CA581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A581D"/>
    <w:rPr>
      <w:rFonts w:asciiTheme="majorHAnsi" w:eastAsiaTheme="majorEastAsia" w:hAnsiTheme="majorHAnsi" w:cstheme="majorBidi"/>
      <w:i/>
      <w:iCs/>
      <w:color w:val="000000"/>
      <w:sz w:val="20"/>
      <w:szCs w:val="20"/>
    </w:rPr>
  </w:style>
  <w:style w:type="character" w:styleId="Emphasis">
    <w:name w:val="Emphasis"/>
    <w:basedOn w:val="DefaultParagraphFont"/>
    <w:uiPriority w:val="20"/>
    <w:qFormat/>
    <w:rsid w:val="00CA581D"/>
    <w:rPr>
      <w:b w:val="0"/>
      <w:i/>
      <w:iCs/>
      <w:color w:val="44546A" w:themeColor="text2"/>
    </w:rPr>
  </w:style>
  <w:style w:type="paragraph" w:styleId="NoSpacing">
    <w:name w:val="No Spacing"/>
    <w:link w:val="NoSpacingChar"/>
    <w:uiPriority w:val="1"/>
    <w:qFormat/>
    <w:rsid w:val="00CA581D"/>
    <w:pPr>
      <w:spacing w:after="0" w:line="240" w:lineRule="auto"/>
    </w:pPr>
  </w:style>
  <w:style w:type="paragraph" w:styleId="Quote">
    <w:name w:val="Quote"/>
    <w:basedOn w:val="Normal"/>
    <w:next w:val="Normal"/>
    <w:link w:val="QuoteChar"/>
    <w:uiPriority w:val="29"/>
    <w:qFormat/>
    <w:rsid w:val="00CA581D"/>
    <w:pPr>
      <w:pBdr>
        <w:left w:val="single" w:sz="48" w:space="13" w:color="5B9BD5" w:themeColor="accent1"/>
      </w:pBdr>
      <w:spacing w:after="0" w:line="360" w:lineRule="auto"/>
    </w:pPr>
    <w:rPr>
      <w:rFonts w:eastAsiaTheme="minorEastAsia"/>
      <w:b/>
      <w:i/>
      <w:iCs/>
      <w:color w:val="5B9BD5" w:themeColor="accent1"/>
      <w:sz w:val="24"/>
      <w:lang w:bidi="hi-IN"/>
    </w:rPr>
  </w:style>
  <w:style w:type="character" w:customStyle="1" w:styleId="QuoteChar">
    <w:name w:val="Quote Char"/>
    <w:basedOn w:val="DefaultParagraphFont"/>
    <w:link w:val="Quote"/>
    <w:uiPriority w:val="29"/>
    <w:rsid w:val="00CA581D"/>
    <w:rPr>
      <w:rFonts w:asciiTheme="majorHAnsi" w:eastAsiaTheme="minorEastAsia" w:hAnsiTheme="majorHAnsi"/>
      <w:b/>
      <w:i/>
      <w:iCs/>
      <w:color w:val="5B9BD5" w:themeColor="accent1"/>
      <w:sz w:val="24"/>
      <w:lang w:bidi="hi-IN"/>
    </w:rPr>
  </w:style>
  <w:style w:type="paragraph" w:styleId="IntenseQuote">
    <w:name w:val="Intense Quote"/>
    <w:basedOn w:val="Normal"/>
    <w:next w:val="Normal"/>
    <w:link w:val="IntenseQuoteChar"/>
    <w:uiPriority w:val="30"/>
    <w:qFormat/>
    <w:rsid w:val="00CA581D"/>
    <w:pPr>
      <w:pBdr>
        <w:left w:val="single" w:sz="48" w:space="13" w:color="ED7D31" w:themeColor="accent2"/>
      </w:pBdr>
      <w:spacing w:before="240" w:after="120" w:line="300" w:lineRule="auto"/>
    </w:pPr>
    <w:rPr>
      <w:rFonts w:eastAsiaTheme="minorEastAsia"/>
      <w:b/>
      <w:bCs/>
      <w:i/>
      <w:iCs/>
      <w:color w:val="ED7D31"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CA581D"/>
    <w:rPr>
      <w:rFonts w:eastAsiaTheme="minorEastAsia"/>
      <w:b/>
      <w:bCs/>
      <w:i/>
      <w:iCs/>
      <w:color w:val="ED7D31" w:themeColor="accent2"/>
      <w:sz w:val="26"/>
      <w:lang w:bidi="hi-IN"/>
      <w14:ligatures w14:val="standard"/>
      <w14:numForm w14:val="oldStyle"/>
    </w:rPr>
  </w:style>
  <w:style w:type="character" w:styleId="SubtleEmphasis">
    <w:name w:val="Subtle Emphasis"/>
    <w:basedOn w:val="DefaultParagraphFont"/>
    <w:uiPriority w:val="19"/>
    <w:qFormat/>
    <w:rsid w:val="00CA581D"/>
    <w:rPr>
      <w:i/>
      <w:iCs/>
      <w:color w:val="000000"/>
    </w:rPr>
  </w:style>
  <w:style w:type="character" w:styleId="IntenseEmphasis">
    <w:name w:val="Intense Emphasis"/>
    <w:basedOn w:val="DefaultParagraphFont"/>
    <w:uiPriority w:val="21"/>
    <w:qFormat/>
    <w:rsid w:val="00CA581D"/>
    <w:rPr>
      <w:b/>
      <w:bCs/>
      <w:i/>
      <w:iCs/>
      <w:color w:val="44546A" w:themeColor="text2"/>
    </w:rPr>
  </w:style>
  <w:style w:type="character" w:styleId="SubtleReference">
    <w:name w:val="Subtle Reference"/>
    <w:basedOn w:val="DefaultParagraphFont"/>
    <w:uiPriority w:val="31"/>
    <w:qFormat/>
    <w:rsid w:val="00CA581D"/>
    <w:rPr>
      <w:smallCaps/>
      <w:color w:val="000000"/>
      <w:u w:val="single"/>
    </w:rPr>
  </w:style>
  <w:style w:type="character" w:styleId="IntenseReference">
    <w:name w:val="Intense Reference"/>
    <w:basedOn w:val="DefaultParagraphFont"/>
    <w:uiPriority w:val="32"/>
    <w:qFormat/>
    <w:rsid w:val="00CA581D"/>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CA581D"/>
    <w:rPr>
      <w:rFonts w:asciiTheme="majorHAnsi" w:hAnsiTheme="majorHAnsi"/>
      <w:b/>
      <w:bCs/>
      <w:caps w:val="0"/>
      <w:smallCaps/>
      <w:color w:val="44546A" w:themeColor="text2"/>
      <w:spacing w:val="10"/>
      <w:sz w:val="22"/>
    </w:rPr>
  </w:style>
  <w:style w:type="paragraph" w:styleId="Caption">
    <w:name w:val="caption"/>
    <w:basedOn w:val="Normal"/>
    <w:next w:val="Normal"/>
    <w:uiPriority w:val="35"/>
    <w:semiHidden/>
    <w:unhideWhenUsed/>
    <w:qFormat/>
    <w:rsid w:val="00CA581D"/>
    <w:pPr>
      <w:spacing w:line="240" w:lineRule="auto"/>
    </w:pPr>
    <w:rPr>
      <w:rFonts w:eastAsiaTheme="minorEastAsia"/>
      <w:b/>
      <w:bCs/>
      <w:smallCaps/>
      <w:color w:val="44546A" w:themeColor="text2"/>
      <w:spacing w:val="6"/>
      <w:szCs w:val="18"/>
      <w:lang w:bidi="hi-IN"/>
    </w:rPr>
  </w:style>
  <w:style w:type="character" w:customStyle="1" w:styleId="NoSpacingChar">
    <w:name w:val="No Spacing Char"/>
    <w:basedOn w:val="DefaultParagraphFont"/>
    <w:link w:val="NoSpacing"/>
    <w:uiPriority w:val="1"/>
    <w:rsid w:val="00CA581D"/>
  </w:style>
  <w:style w:type="paragraph" w:styleId="TOC1">
    <w:name w:val="toc 1"/>
    <w:basedOn w:val="Normal"/>
    <w:next w:val="Normal"/>
    <w:autoRedefine/>
    <w:uiPriority w:val="39"/>
    <w:unhideWhenUsed/>
    <w:qFormat/>
    <w:rsid w:val="001D48C8"/>
    <w:pPr>
      <w:spacing w:after="100"/>
    </w:pPr>
    <w:rPr>
      <w:rFonts w:ascii="Georgia" w:hAnsi="Georgia"/>
    </w:rPr>
  </w:style>
  <w:style w:type="paragraph" w:styleId="TOC2">
    <w:name w:val="toc 2"/>
    <w:basedOn w:val="Normal"/>
    <w:next w:val="Normal"/>
    <w:autoRedefine/>
    <w:uiPriority w:val="39"/>
    <w:unhideWhenUsed/>
    <w:qFormat/>
    <w:rsid w:val="001D48C8"/>
    <w:pPr>
      <w:spacing w:after="100"/>
      <w:ind w:left="220"/>
    </w:pPr>
    <w:rPr>
      <w:rFonts w:ascii="Georgia" w:hAnsi="Georgia"/>
    </w:rPr>
  </w:style>
  <w:style w:type="paragraph" w:styleId="TOC3">
    <w:name w:val="toc 3"/>
    <w:basedOn w:val="Normal"/>
    <w:next w:val="Normal"/>
    <w:autoRedefine/>
    <w:uiPriority w:val="39"/>
    <w:semiHidden/>
    <w:unhideWhenUsed/>
    <w:qFormat/>
    <w:rsid w:val="001D48C8"/>
    <w:pPr>
      <w:spacing w:after="100"/>
      <w:ind w:left="440"/>
    </w:pPr>
  </w:style>
  <w:style w:type="table" w:styleId="LightList-Accent3">
    <w:name w:val="Light List Accent 3"/>
    <w:basedOn w:val="TableNormal"/>
    <w:uiPriority w:val="61"/>
    <w:rsid w:val="00BB049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PlaceholderText">
    <w:name w:val="Placeholder Text"/>
    <w:basedOn w:val="DefaultParagraphFont"/>
    <w:uiPriority w:val="99"/>
    <w:semiHidden/>
    <w:rsid w:val="00642DD1"/>
    <w:rPr>
      <w:color w:val="808080"/>
    </w:rPr>
  </w:style>
  <w:style w:type="table" w:styleId="GridTable1Light">
    <w:name w:val="Grid Table 1 Light"/>
    <w:basedOn w:val="TableNormal"/>
    <w:uiPriority w:val="46"/>
    <w:rsid w:val="001334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50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ECE422\Labs\Common\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3DC2F-AA90-49F2-A3B1-80E7047FD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Template.dotx</Template>
  <TotalTime>2542</TotalTime>
  <Pages>42</Pages>
  <Words>4185</Words>
  <Characters>23856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ECE422: FINAL PROJECT REPORT</vt:lpstr>
    </vt:vector>
  </TitlesOfParts>
  <Company>St. Cloud State University</Company>
  <LinksUpToDate>false</LinksUpToDate>
  <CharactersWithSpaces>27986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ECE422: FINAL PROJECT REPORT</dc:title>
  <dc:creator>Lei, Raymond</dc:creator>
  <cp:lastModifiedBy>Swapnil Acharya</cp:lastModifiedBy>
  <cp:revision>956</cp:revision>
  <cp:lastPrinted>2015-08-11T00:39:00Z</cp:lastPrinted>
  <dcterms:created xsi:type="dcterms:W3CDTF">2016-12-11T23:11:00Z</dcterms:created>
  <dcterms:modified xsi:type="dcterms:W3CDTF">2018-12-17T18:58:00Z</dcterms:modified>
</cp:coreProperties>
</file>